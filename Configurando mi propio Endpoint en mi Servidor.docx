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685" w:rsidRPr="00C50881" w:rsidRDefault="0048753F">
      <w:pPr>
        <w:pStyle w:val="Puesto"/>
        <w:rPr>
          <w:noProof/>
          <w:sz w:val="48"/>
          <w:lang w:val="es-ES"/>
        </w:rPr>
      </w:pPr>
      <w:bookmarkStart w:id="0" w:name="_GoBack"/>
      <w:bookmarkEnd w:id="0"/>
      <w:r>
        <w:rPr>
          <w:rFonts w:ascii="Corbel" w:hAnsi="Corbel"/>
          <w:noProof/>
          <w:color w:val="0D5672"/>
          <w:sz w:val="48"/>
          <w:lang w:val="es-ES"/>
        </w:rPr>
        <w:t>Configurando mi propio endpoint en mi Servidor</w:t>
      </w:r>
    </w:p>
    <w:p w:rsidR="00297C98" w:rsidRPr="00D34A6F" w:rsidRDefault="00297C98" w:rsidP="00D34A6F">
      <w:pPr>
        <w:pStyle w:val="Ttulo1"/>
        <w:jc w:val="both"/>
        <w:rPr>
          <w:lang w:val="es-ES"/>
        </w:rPr>
      </w:pPr>
      <w:r>
        <w:rPr>
          <w:rFonts w:ascii="Corbel" w:hAnsi="Corbel"/>
          <w:noProof/>
          <w:color w:val="1481AB"/>
          <w:lang w:val="es-ES"/>
        </w:rPr>
        <w:t>Configuración de Heroku</w:t>
      </w:r>
      <w:r w:rsidR="00D34A6F">
        <w:rPr>
          <w:rFonts w:ascii="Corbel" w:hAnsi="Corbel"/>
          <w:noProof/>
          <w:color w:val="1481AB"/>
          <w:lang w:val="es-ES"/>
        </w:rPr>
        <w:t xml:space="preserve"> </w:t>
      </w:r>
      <w:r w:rsidR="00962734">
        <w:rPr>
          <w:rFonts w:ascii="Corbel" w:hAnsi="Corbel"/>
          <w:noProof/>
          <w:color w:val="1481AB"/>
          <w:lang w:val="es-ES"/>
        </w:rPr>
        <w:t>(</w:t>
      </w:r>
      <w:hyperlink r:id="rId9" w:history="1">
        <w:r w:rsidR="00D34A6F" w:rsidRPr="00D34A6F">
          <w:rPr>
            <w:rFonts w:ascii="Corbel" w:hAnsi="Corbel"/>
            <w:noProof/>
            <w:color w:val="1481AB"/>
            <w:lang w:val="es-ES"/>
          </w:rPr>
          <w:t>Node.js</w:t>
        </w:r>
      </w:hyperlink>
      <w:r w:rsidR="00962734">
        <w:rPr>
          <w:rFonts w:ascii="Corbel" w:hAnsi="Corbel"/>
          <w:noProof/>
          <w:color w:val="1481AB"/>
          <w:lang w:val="es-ES"/>
        </w:rPr>
        <w:t>)</w:t>
      </w:r>
    </w:p>
    <w:p w:rsidR="00297C98" w:rsidRPr="00297C98" w:rsidRDefault="00297C98" w:rsidP="00297C98">
      <w:pPr>
        <w:rPr>
          <w:lang w:val="es-ES"/>
        </w:rPr>
      </w:pPr>
    </w:p>
    <w:p w:rsidR="00962734" w:rsidRPr="009F5F6F" w:rsidRDefault="00D34A6F" w:rsidP="00D34A6F">
      <w:pPr>
        <w:rPr>
          <w:rFonts w:ascii="Corbel" w:hAnsi="Corbel"/>
          <w:b/>
          <w:noProof/>
          <w:szCs w:val="20"/>
          <w:lang w:val="es-ES"/>
        </w:rPr>
      </w:pPr>
      <w:r w:rsidRPr="009F5F6F">
        <w:rPr>
          <w:rFonts w:ascii="Corbel" w:hAnsi="Corbel"/>
          <w:b/>
          <w:noProof/>
          <w:szCs w:val="20"/>
          <w:lang w:val="es-ES"/>
        </w:rPr>
        <w:t>Seguir todos los pasos de la página</w:t>
      </w:r>
      <w:r w:rsidR="00962734" w:rsidRPr="009F5F6F">
        <w:rPr>
          <w:rFonts w:ascii="Corbel" w:hAnsi="Corbel"/>
          <w:b/>
          <w:noProof/>
          <w:szCs w:val="20"/>
          <w:lang w:val="es-ES"/>
        </w:rPr>
        <w:t>:</w:t>
      </w:r>
    </w:p>
    <w:p w:rsidR="00D34A6F" w:rsidRDefault="00827443" w:rsidP="00D34A6F">
      <w:pPr>
        <w:rPr>
          <w:rFonts w:ascii="Corbel" w:hAnsi="Corbel"/>
          <w:noProof/>
          <w:szCs w:val="20"/>
          <w:lang w:val="es-ES"/>
        </w:rPr>
      </w:pPr>
      <w:hyperlink r:id="rId10" w:anchor="introduction" w:history="1">
        <w:r w:rsidR="00962734" w:rsidRPr="00011291">
          <w:rPr>
            <w:rStyle w:val="Hipervnculo"/>
            <w:rFonts w:ascii="Corbel" w:hAnsi="Corbel"/>
            <w:noProof/>
            <w:szCs w:val="20"/>
            <w:lang w:val="es-ES"/>
          </w:rPr>
          <w:t>https://devcenter.heroku.com/articles/getting-started-with-nodejs#introduction</w:t>
        </w:r>
      </w:hyperlink>
    </w:p>
    <w:p w:rsidR="00962734" w:rsidRDefault="00962734" w:rsidP="00D34A6F">
      <w:pPr>
        <w:rPr>
          <w:rFonts w:ascii="Corbel" w:hAnsi="Corbel"/>
          <w:noProof/>
          <w:szCs w:val="20"/>
          <w:lang w:val="es-ES"/>
        </w:rPr>
      </w:pPr>
    </w:p>
    <w:p w:rsidR="00396FB8" w:rsidRDefault="009F5F6F" w:rsidP="00962734">
      <w:pPr>
        <w:rPr>
          <w:rFonts w:ascii="Corbel" w:hAnsi="Corbel"/>
          <w:noProof/>
          <w:szCs w:val="20"/>
          <w:lang w:val="es-ES"/>
        </w:rPr>
      </w:pPr>
      <w:r>
        <w:rPr>
          <w:noProof/>
          <w:lang w:val="es-GT" w:eastAsia="es-GT"/>
        </w:rPr>
        <w:drawing>
          <wp:inline distT="0" distB="0" distL="0" distR="0" wp14:anchorId="54B37690" wp14:editId="2D8C3A2C">
            <wp:extent cx="5943600" cy="30962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34" w:rsidRDefault="00962734" w:rsidP="00962734">
      <w:pPr>
        <w:rPr>
          <w:rFonts w:ascii="Corbel" w:hAnsi="Corbel"/>
          <w:noProof/>
          <w:szCs w:val="20"/>
          <w:lang w:val="es-ES"/>
        </w:rPr>
      </w:pPr>
    </w:p>
    <w:p w:rsidR="00396FB8" w:rsidRPr="009F5F6F" w:rsidRDefault="009F5F6F" w:rsidP="009F5F6F">
      <w:pPr>
        <w:rPr>
          <w:rFonts w:ascii="Corbel" w:hAnsi="Corbel"/>
          <w:b/>
          <w:noProof/>
          <w:szCs w:val="20"/>
          <w:lang w:val="es-ES"/>
        </w:rPr>
      </w:pPr>
      <w:r w:rsidRPr="009F5F6F">
        <w:rPr>
          <w:rFonts w:ascii="Corbel" w:hAnsi="Corbel"/>
          <w:b/>
          <w:noProof/>
          <w:szCs w:val="20"/>
          <w:lang w:val="es-ES"/>
        </w:rPr>
        <w:t>Instalar las librerias:</w:t>
      </w:r>
    </w:p>
    <w:p w:rsidR="009F5F6F" w:rsidRPr="009F5F6F" w:rsidRDefault="009F5F6F" w:rsidP="009F5F6F">
      <w:pPr>
        <w:pStyle w:val="Prrafodelista"/>
        <w:numPr>
          <w:ilvl w:val="0"/>
          <w:numId w:val="2"/>
        </w:numPr>
        <w:rPr>
          <w:rFonts w:ascii="Corbel" w:hAnsi="Corbel"/>
          <w:noProof/>
          <w:szCs w:val="20"/>
          <w:lang w:val="es-ES"/>
        </w:rPr>
      </w:pPr>
      <w:r w:rsidRPr="009F5F6F">
        <w:rPr>
          <w:rFonts w:ascii="Corbel" w:hAnsi="Corbel"/>
          <w:noProof/>
          <w:szCs w:val="20"/>
          <w:lang w:val="es-ES"/>
        </w:rPr>
        <w:t>npm install --save --save-exact body-parser</w:t>
      </w:r>
    </w:p>
    <w:p w:rsidR="009F5F6F" w:rsidRPr="009F5F6F" w:rsidRDefault="009F5F6F" w:rsidP="009F5F6F">
      <w:pPr>
        <w:pStyle w:val="Prrafodelista"/>
        <w:numPr>
          <w:ilvl w:val="0"/>
          <w:numId w:val="2"/>
        </w:numPr>
        <w:rPr>
          <w:rFonts w:ascii="Corbel" w:hAnsi="Corbel"/>
          <w:noProof/>
          <w:szCs w:val="20"/>
          <w:lang w:val="es-ES"/>
        </w:rPr>
      </w:pPr>
      <w:r w:rsidRPr="009F5F6F">
        <w:rPr>
          <w:rFonts w:ascii="Corbel" w:hAnsi="Corbel"/>
          <w:noProof/>
          <w:szCs w:val="20"/>
          <w:lang w:val="es-ES"/>
        </w:rPr>
        <w:t>npm install --save --save-exact firebase</w:t>
      </w:r>
    </w:p>
    <w:p w:rsidR="00090D36" w:rsidRDefault="00090D36" w:rsidP="00090D36">
      <w:pPr>
        <w:rPr>
          <w:rFonts w:ascii="Corbel" w:hAnsi="Corbel"/>
          <w:noProof/>
          <w:szCs w:val="20"/>
          <w:lang w:val="es-ES"/>
        </w:rPr>
      </w:pPr>
    </w:p>
    <w:p w:rsidR="009F5F6F" w:rsidRDefault="009F5F6F" w:rsidP="00090D36">
      <w:pPr>
        <w:rPr>
          <w:rFonts w:ascii="Corbel" w:hAnsi="Corbel"/>
          <w:noProof/>
          <w:szCs w:val="20"/>
          <w:lang w:val="es-ES"/>
        </w:rPr>
      </w:pPr>
    </w:p>
    <w:p w:rsidR="009F5F6F" w:rsidRDefault="009F5F6F" w:rsidP="00090D36">
      <w:pPr>
        <w:rPr>
          <w:rFonts w:ascii="Corbel" w:hAnsi="Corbel"/>
          <w:noProof/>
          <w:szCs w:val="20"/>
          <w:lang w:val="es-ES"/>
        </w:rPr>
      </w:pPr>
    </w:p>
    <w:p w:rsidR="009F5F6F" w:rsidRDefault="009F5F6F" w:rsidP="00090D36">
      <w:pPr>
        <w:rPr>
          <w:rFonts w:ascii="Corbel" w:hAnsi="Corbel"/>
          <w:noProof/>
          <w:szCs w:val="20"/>
          <w:lang w:val="es-ES"/>
        </w:rPr>
      </w:pPr>
    </w:p>
    <w:p w:rsidR="009F5F6F" w:rsidRDefault="009F5F6F" w:rsidP="00090D36">
      <w:pPr>
        <w:rPr>
          <w:rFonts w:ascii="Corbel" w:hAnsi="Corbel"/>
          <w:noProof/>
          <w:szCs w:val="20"/>
          <w:lang w:val="es-ES"/>
        </w:rPr>
      </w:pPr>
    </w:p>
    <w:p w:rsidR="009F5F6F" w:rsidRDefault="009F5F6F" w:rsidP="00090D36">
      <w:pPr>
        <w:rPr>
          <w:rFonts w:ascii="Corbel" w:hAnsi="Corbel"/>
          <w:noProof/>
          <w:szCs w:val="20"/>
          <w:lang w:val="es-ES"/>
        </w:rPr>
      </w:pPr>
    </w:p>
    <w:p w:rsidR="009F5F6F" w:rsidRDefault="009F5F6F" w:rsidP="00090D36">
      <w:pPr>
        <w:rPr>
          <w:rFonts w:ascii="Corbel" w:hAnsi="Corbel"/>
          <w:noProof/>
          <w:szCs w:val="20"/>
          <w:lang w:val="es-ES"/>
        </w:rPr>
      </w:pPr>
    </w:p>
    <w:p w:rsidR="009F5F6F" w:rsidRDefault="009F5F6F" w:rsidP="00090D36">
      <w:pPr>
        <w:rPr>
          <w:rFonts w:ascii="Corbel" w:hAnsi="Corbel"/>
          <w:noProof/>
          <w:szCs w:val="20"/>
          <w:lang w:val="es-ES"/>
        </w:rPr>
      </w:pPr>
    </w:p>
    <w:p w:rsidR="009F5F6F" w:rsidRDefault="009F5F6F" w:rsidP="00090D36">
      <w:pPr>
        <w:rPr>
          <w:rFonts w:ascii="Corbel" w:hAnsi="Corbel"/>
          <w:b/>
          <w:noProof/>
          <w:szCs w:val="20"/>
          <w:lang w:val="es-ES"/>
        </w:rPr>
      </w:pPr>
      <w:r w:rsidRPr="009F5F6F">
        <w:rPr>
          <w:rFonts w:ascii="Corbel" w:hAnsi="Corbel"/>
          <w:b/>
          <w:noProof/>
          <w:szCs w:val="20"/>
          <w:lang w:val="es-ES"/>
        </w:rPr>
        <w:lastRenderedPageBreak/>
        <w:t>Configurar el archivo con las librerías y métodos necesarios</w:t>
      </w:r>
      <w:r>
        <w:rPr>
          <w:rFonts w:ascii="Corbel" w:hAnsi="Corbel"/>
          <w:b/>
          <w:noProof/>
          <w:szCs w:val="20"/>
          <w:lang w:val="es-ES"/>
        </w:rPr>
        <w:t>: index.js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21AE" w:rsidTr="005421AE">
        <w:tc>
          <w:tcPr>
            <w:tcW w:w="9350" w:type="dxa"/>
          </w:tcPr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var express = require('express');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var app = express();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>var bodyParser = require('body-parser')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>var firebase = require("firebase");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app.set('port', (process.env.PORT || 5000));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app.use(bodyParser.json()); //soporte para codificar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app.use(bodyParser.urlencoded({ extended: true})); //soporte para decodificar mi url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>firebase.initializeApp({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serviceAccount: "PetagramModulo4-dd376205182f.json",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databaseURL: "https://petagrammodulo4.firebaseio.com"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>});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app.use(express.static(__dirname + '/public'));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// views is directory for all template files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app.set('views', __dirname + '/views');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app.set('view engine', 'ejs');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app.get('/android', function(request, response) {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 xml:space="preserve">  response.render('pages/index');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});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>var tokenDeviceURI = "token-device";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>app.post('/' + tokenDeviceURI, function(request, response) {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//response.send(request.body.token);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var token = request.body.token;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var usuarioInstagram = request.body.usuarioInstagram;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var db = firebase.database();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var tokenDevices = db.ref(tokenDeviceURI).push();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tokenDevices.set({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token:</w:t>
            </w: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token,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usuarioInstagram: usuarioInstagram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});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var path = tokenDevices.toString();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var pathSplit = path.split(tokenDeviceURI + "/");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var idAutoGenerado = pathSplit[1];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var respuesta = generarRespuestaAToken(db, idAutoGenerado);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response.setHeader("Content-type", "application/json");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response.send(JSON.stringify(respuesta));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 response.send(request.body.token);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lastRenderedPageBreak/>
              <w:t xml:space="preserve">     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>});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>function generarRespuestaAToken(db, idAutoGenerado){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var respuesta = {};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var usuario = "";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var ref = db.ref(tokenDeviceURI);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ref.on("child_added", function(snapshot, preChildKey){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</w: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usuario = snapshot.val();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</w: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respuesta = {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</w: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</w: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id: idAutoGenerado,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</w: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</w: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token: usuario.token,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</w: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</w: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usuarioInstagram: usuario.usuarioInstagram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</w: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};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})</w:t>
            </w: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return respuesta;</w:t>
            </w:r>
          </w:p>
          <w:p w:rsidR="00E53A51" w:rsidRPr="00E53A51" w:rsidRDefault="00E53A51" w:rsidP="00E53A51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b/>
                <w:noProof/>
                <w:szCs w:val="20"/>
                <w:lang w:val="es-ES"/>
              </w:rPr>
              <w:t>}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app.listen(app.get('port'), function() {</w:t>
            </w:r>
          </w:p>
          <w:p w:rsidR="00E53A51" w:rsidRPr="00E53A51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 xml:space="preserve">  console.log('Node app is running on port', app.get('port'));</w:t>
            </w:r>
          </w:p>
          <w:p w:rsidR="005421AE" w:rsidRPr="005421AE" w:rsidRDefault="00E53A51" w:rsidP="00E53A51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E53A51">
              <w:rPr>
                <w:rFonts w:ascii="Corbel" w:hAnsi="Corbel"/>
                <w:noProof/>
                <w:szCs w:val="20"/>
                <w:lang w:val="es-ES"/>
              </w:rPr>
              <w:t>});</w:t>
            </w:r>
          </w:p>
          <w:p w:rsidR="005421AE" w:rsidRDefault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</w:tc>
      </w:tr>
    </w:tbl>
    <w:p w:rsidR="00616BB1" w:rsidRDefault="00616BB1">
      <w:pPr>
        <w:rPr>
          <w:rFonts w:ascii="Corbel" w:hAnsi="Corbel"/>
          <w:noProof/>
          <w:szCs w:val="20"/>
          <w:lang w:val="es-ES"/>
        </w:rPr>
      </w:pPr>
    </w:p>
    <w:p w:rsidR="00D61A1B" w:rsidRDefault="00D61A1B">
      <w:pPr>
        <w:rPr>
          <w:rFonts w:ascii="Corbel" w:hAnsi="Corbel"/>
          <w:noProof/>
          <w:szCs w:val="20"/>
          <w:lang w:val="es-ES"/>
        </w:rPr>
      </w:pPr>
    </w:p>
    <w:p w:rsidR="00D61A1B" w:rsidRDefault="00D61A1B">
      <w:pPr>
        <w:rPr>
          <w:rFonts w:ascii="Corbel" w:hAnsi="Corbel"/>
          <w:noProof/>
          <w:szCs w:val="20"/>
          <w:lang w:val="es-ES"/>
        </w:rPr>
      </w:pPr>
    </w:p>
    <w:p w:rsidR="00D61A1B" w:rsidRPr="005377CD" w:rsidRDefault="00D61A1B">
      <w:pPr>
        <w:rPr>
          <w:rFonts w:ascii="Corbel" w:hAnsi="Corbel"/>
          <w:b/>
          <w:noProof/>
          <w:szCs w:val="20"/>
          <w:lang w:val="es-ES"/>
        </w:rPr>
      </w:pPr>
      <w:r w:rsidRPr="005377CD">
        <w:rPr>
          <w:rFonts w:ascii="Corbel" w:hAnsi="Corbel"/>
          <w:b/>
          <w:noProof/>
          <w:szCs w:val="20"/>
          <w:lang w:val="es-ES"/>
        </w:rPr>
        <w:t>Confirmar los cambios</w:t>
      </w:r>
    </w:p>
    <w:p w:rsidR="005377CD" w:rsidRPr="005377CD" w:rsidRDefault="005377CD" w:rsidP="005377CD">
      <w:pPr>
        <w:rPr>
          <w:rFonts w:ascii="Corbel" w:hAnsi="Corbel"/>
          <w:i/>
          <w:noProof/>
          <w:szCs w:val="20"/>
          <w:lang w:val="es-ES"/>
        </w:rPr>
      </w:pPr>
      <w:r w:rsidRPr="005377CD">
        <w:rPr>
          <w:rFonts w:ascii="Corbel" w:hAnsi="Corbel"/>
          <w:i/>
          <w:noProof/>
          <w:szCs w:val="20"/>
          <w:lang w:val="es-ES"/>
        </w:rPr>
        <w:t>git add .</w:t>
      </w:r>
    </w:p>
    <w:p w:rsidR="005377CD" w:rsidRPr="005377CD" w:rsidRDefault="005377CD" w:rsidP="005377CD">
      <w:pPr>
        <w:rPr>
          <w:rFonts w:ascii="Corbel" w:hAnsi="Corbel"/>
          <w:i/>
          <w:noProof/>
          <w:szCs w:val="20"/>
          <w:lang w:val="es-ES"/>
        </w:rPr>
      </w:pPr>
      <w:r w:rsidRPr="005377CD">
        <w:rPr>
          <w:rFonts w:ascii="Corbel" w:hAnsi="Corbel"/>
          <w:i/>
          <w:noProof/>
          <w:szCs w:val="20"/>
          <w:lang w:val="es-ES"/>
        </w:rPr>
        <w:t>git commit -m "Path /implementado el repositorio v4"</w:t>
      </w:r>
    </w:p>
    <w:p w:rsidR="005377CD" w:rsidRPr="005377CD" w:rsidRDefault="005377CD" w:rsidP="005377CD">
      <w:pPr>
        <w:rPr>
          <w:rFonts w:ascii="Corbel" w:hAnsi="Corbel"/>
          <w:i/>
          <w:noProof/>
          <w:szCs w:val="20"/>
          <w:lang w:val="es-ES"/>
        </w:rPr>
      </w:pPr>
      <w:r w:rsidRPr="005377CD">
        <w:rPr>
          <w:rFonts w:ascii="Corbel" w:hAnsi="Corbel"/>
          <w:i/>
          <w:noProof/>
          <w:szCs w:val="20"/>
          <w:lang w:val="es-ES"/>
        </w:rPr>
        <w:t>git push heroku master</w:t>
      </w:r>
    </w:p>
    <w:p w:rsidR="00D61A1B" w:rsidRDefault="005377CD" w:rsidP="005377CD">
      <w:pPr>
        <w:rPr>
          <w:rFonts w:ascii="Corbel" w:hAnsi="Corbel"/>
          <w:i/>
          <w:noProof/>
          <w:szCs w:val="20"/>
          <w:lang w:val="es-ES"/>
        </w:rPr>
      </w:pPr>
      <w:r w:rsidRPr="005377CD">
        <w:rPr>
          <w:rFonts w:ascii="Corbel" w:hAnsi="Corbel"/>
          <w:i/>
          <w:noProof/>
          <w:szCs w:val="20"/>
          <w:lang w:val="es-ES"/>
        </w:rPr>
        <w:t>heroku open android</w:t>
      </w:r>
    </w:p>
    <w:p w:rsidR="00683134" w:rsidRDefault="00683134" w:rsidP="005377CD">
      <w:pPr>
        <w:rPr>
          <w:rFonts w:ascii="Corbel" w:hAnsi="Corbel"/>
          <w:i/>
          <w:noProof/>
          <w:szCs w:val="20"/>
          <w:lang w:val="es-ES"/>
        </w:rPr>
      </w:pPr>
    </w:p>
    <w:p w:rsidR="00683134" w:rsidRPr="005377CD" w:rsidRDefault="00683134" w:rsidP="005377CD">
      <w:pPr>
        <w:rPr>
          <w:rFonts w:ascii="Corbel" w:hAnsi="Corbel"/>
          <w:i/>
          <w:noProof/>
          <w:szCs w:val="20"/>
          <w:lang w:val="es-ES"/>
        </w:rPr>
        <w:sectPr w:rsidR="00683134" w:rsidRPr="005377CD">
          <w:pgSz w:w="12240" w:h="15840"/>
          <w:pgMar w:top="1440" w:right="1440" w:bottom="1440" w:left="1440" w:header="720" w:footer="720" w:gutter="0"/>
          <w:cols w:space="720"/>
        </w:sectPr>
      </w:pPr>
    </w:p>
    <w:p w:rsidR="0095596E" w:rsidRPr="0095596E" w:rsidRDefault="009B5F3F" w:rsidP="0095596E">
      <w:pPr>
        <w:pStyle w:val="Ttulo1"/>
        <w:jc w:val="both"/>
        <w:rPr>
          <w:rFonts w:ascii="Corbel" w:hAnsi="Corbel"/>
          <w:noProof/>
          <w:color w:val="1481AB"/>
          <w:lang w:val="es-ES"/>
        </w:rPr>
      </w:pPr>
      <w:r>
        <w:rPr>
          <w:rFonts w:ascii="Corbel" w:hAnsi="Corbel"/>
          <w:noProof/>
          <w:color w:val="1481AB"/>
          <w:lang w:val="es-ES"/>
        </w:rPr>
        <w:lastRenderedPageBreak/>
        <w:t>Configuración y C</w:t>
      </w:r>
      <w:r w:rsidR="0095596E" w:rsidRPr="0095596E">
        <w:rPr>
          <w:rFonts w:ascii="Corbel" w:hAnsi="Corbel"/>
          <w:noProof/>
          <w:color w:val="1481AB"/>
          <w:lang w:val="es-ES"/>
        </w:rPr>
        <w:t xml:space="preserve">ódigo </w:t>
      </w:r>
      <w:r w:rsidR="00C7012F">
        <w:rPr>
          <w:rFonts w:ascii="Corbel" w:hAnsi="Corbel"/>
          <w:noProof/>
          <w:color w:val="1481AB"/>
          <w:lang w:val="es-ES"/>
        </w:rPr>
        <w:t>Principal para la Aplicación</w:t>
      </w:r>
    </w:p>
    <w:p w:rsidR="00AA0486" w:rsidRDefault="00AA0486" w:rsidP="00AA0486">
      <w:pPr>
        <w:pStyle w:val="Prrafodelista"/>
        <w:rPr>
          <w:rFonts w:ascii="Corbel" w:hAnsi="Corbel"/>
          <w:noProof/>
          <w:szCs w:val="20"/>
          <w:lang w:val="es-ES"/>
        </w:rPr>
      </w:pPr>
    </w:p>
    <w:p w:rsidR="00442EB6" w:rsidRDefault="00442EB6" w:rsidP="00AA0486">
      <w:pPr>
        <w:pStyle w:val="Prrafodelista"/>
        <w:rPr>
          <w:rFonts w:ascii="Corbel" w:hAnsi="Corbel"/>
          <w:noProof/>
          <w:szCs w:val="20"/>
          <w:lang w:val="es-ES"/>
        </w:rPr>
      </w:pPr>
    </w:p>
    <w:p w:rsidR="00442EB6" w:rsidRDefault="00442EB6" w:rsidP="00AA0486">
      <w:pPr>
        <w:pStyle w:val="Prrafodelista"/>
        <w:rPr>
          <w:rFonts w:ascii="Corbel" w:hAnsi="Corbel"/>
          <w:noProof/>
          <w:szCs w:val="20"/>
          <w:lang w:val="es-ES"/>
        </w:rPr>
      </w:pPr>
    </w:p>
    <w:p w:rsidR="007747D6" w:rsidRDefault="00C5177D" w:rsidP="00C5177D">
      <w:pPr>
        <w:pStyle w:val="Prrafodelista"/>
        <w:numPr>
          <w:ilvl w:val="0"/>
          <w:numId w:val="2"/>
        </w:numPr>
        <w:rPr>
          <w:rFonts w:ascii="Corbel" w:hAnsi="Corbel"/>
          <w:noProof/>
          <w:szCs w:val="20"/>
          <w:lang w:val="es-ES"/>
        </w:rPr>
      </w:pPr>
      <w:r w:rsidRPr="00C5177D">
        <w:rPr>
          <w:rFonts w:ascii="Corbel" w:hAnsi="Corbel"/>
          <w:noProof/>
          <w:szCs w:val="20"/>
          <w:lang w:val="es-ES"/>
        </w:rPr>
        <w:t>Registrar el id de la aplicación en google, crear el SHA 1 y pegar el archivo de configuración de servicio que genera google en el proyecto</w:t>
      </w:r>
      <w:r w:rsidR="007747D6">
        <w:rPr>
          <w:rFonts w:ascii="Corbel" w:hAnsi="Corbel"/>
          <w:noProof/>
          <w:szCs w:val="20"/>
          <w:lang w:val="es-ES"/>
        </w:rPr>
        <w:t xml:space="preserve">: </w:t>
      </w:r>
    </w:p>
    <w:p w:rsidR="00C5177D" w:rsidRPr="007747D6" w:rsidRDefault="007747D6" w:rsidP="007747D6">
      <w:pPr>
        <w:pStyle w:val="Prrafodelista"/>
        <w:jc w:val="left"/>
        <w:rPr>
          <w:rFonts w:ascii="Corbel" w:hAnsi="Corbel"/>
          <w:b/>
          <w:noProof/>
          <w:szCs w:val="20"/>
          <w:lang w:val="es-ES"/>
        </w:rPr>
      </w:pPr>
      <w:r w:rsidRPr="007747D6">
        <w:rPr>
          <w:rFonts w:ascii="Corbel" w:hAnsi="Corbel"/>
          <w:b/>
          <w:noProof/>
          <w:szCs w:val="20"/>
          <w:lang w:val="es-ES"/>
        </w:rPr>
        <w:t>google-service.json</w:t>
      </w:r>
    </w:p>
    <w:p w:rsidR="00442EB6" w:rsidRDefault="00442EB6" w:rsidP="007747D6">
      <w:pPr>
        <w:jc w:val="center"/>
        <w:rPr>
          <w:rFonts w:ascii="Corbel" w:hAnsi="Corbel"/>
          <w:noProof/>
          <w:szCs w:val="20"/>
          <w:lang w:val="es-ES"/>
        </w:rPr>
      </w:pPr>
    </w:p>
    <w:p w:rsidR="00442EB6" w:rsidRDefault="00442EB6" w:rsidP="007747D6">
      <w:pPr>
        <w:jc w:val="center"/>
        <w:rPr>
          <w:rFonts w:ascii="Corbel" w:hAnsi="Corbel"/>
          <w:noProof/>
          <w:szCs w:val="20"/>
          <w:lang w:val="es-ES"/>
        </w:rPr>
      </w:pPr>
    </w:p>
    <w:p w:rsidR="00C5177D" w:rsidRDefault="007747D6" w:rsidP="007747D6">
      <w:pPr>
        <w:jc w:val="center"/>
        <w:rPr>
          <w:rFonts w:ascii="Corbel" w:hAnsi="Corbel"/>
          <w:noProof/>
          <w:szCs w:val="20"/>
          <w:lang w:val="es-ES"/>
        </w:rPr>
      </w:pPr>
      <w:r>
        <w:rPr>
          <w:noProof/>
          <w:lang w:val="es-GT" w:eastAsia="es-GT"/>
        </w:rPr>
        <w:drawing>
          <wp:inline distT="0" distB="0" distL="0" distR="0" wp14:anchorId="41FCDA01" wp14:editId="0ABA7303">
            <wp:extent cx="2278380" cy="21912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4110" cy="21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7D" w:rsidRDefault="00C5177D">
      <w:pPr>
        <w:rPr>
          <w:rFonts w:ascii="Corbel" w:hAnsi="Corbel"/>
          <w:noProof/>
          <w:szCs w:val="20"/>
          <w:lang w:val="es-ES"/>
        </w:rPr>
      </w:pPr>
    </w:p>
    <w:p w:rsidR="00AA0486" w:rsidRDefault="00AA0486">
      <w:pPr>
        <w:rPr>
          <w:rFonts w:ascii="Corbel" w:hAnsi="Corbel"/>
          <w:noProof/>
          <w:szCs w:val="20"/>
          <w:lang w:val="es-ES"/>
        </w:rPr>
      </w:pPr>
    </w:p>
    <w:p w:rsidR="00AA0486" w:rsidRDefault="00AA0486">
      <w:pPr>
        <w:rPr>
          <w:rFonts w:ascii="Corbel" w:hAnsi="Corbel"/>
          <w:noProof/>
          <w:szCs w:val="20"/>
          <w:lang w:val="es-ES"/>
        </w:rPr>
      </w:pPr>
    </w:p>
    <w:p w:rsidR="00AA0486" w:rsidRDefault="00AA0486">
      <w:pPr>
        <w:rPr>
          <w:rFonts w:ascii="Corbel" w:hAnsi="Corbel"/>
          <w:noProof/>
          <w:szCs w:val="20"/>
          <w:lang w:val="es-ES"/>
        </w:rPr>
      </w:pPr>
    </w:p>
    <w:p w:rsidR="00AA0486" w:rsidRDefault="00AA0486">
      <w:pPr>
        <w:rPr>
          <w:rFonts w:ascii="Corbel" w:hAnsi="Corbel"/>
          <w:noProof/>
          <w:szCs w:val="20"/>
          <w:lang w:val="es-ES"/>
        </w:rPr>
      </w:pPr>
    </w:p>
    <w:p w:rsidR="00AA0486" w:rsidRDefault="00AA0486">
      <w:pPr>
        <w:rPr>
          <w:rFonts w:ascii="Corbel" w:hAnsi="Corbel"/>
          <w:noProof/>
          <w:szCs w:val="20"/>
          <w:lang w:val="es-ES"/>
        </w:rPr>
      </w:pPr>
    </w:p>
    <w:p w:rsidR="00AA0486" w:rsidRDefault="00AA0486">
      <w:pPr>
        <w:rPr>
          <w:rFonts w:ascii="Corbel" w:hAnsi="Corbel"/>
          <w:noProof/>
          <w:szCs w:val="20"/>
          <w:lang w:val="es-ES"/>
        </w:rPr>
      </w:pPr>
    </w:p>
    <w:p w:rsidR="00C5177D" w:rsidRDefault="000D103D" w:rsidP="000D103D">
      <w:pPr>
        <w:pStyle w:val="Prrafodelista"/>
        <w:numPr>
          <w:ilvl w:val="0"/>
          <w:numId w:val="2"/>
        </w:numPr>
        <w:rPr>
          <w:rFonts w:ascii="Corbel" w:hAnsi="Corbel"/>
          <w:b/>
          <w:noProof/>
          <w:szCs w:val="20"/>
          <w:lang w:val="es-ES"/>
        </w:rPr>
      </w:pPr>
      <w:r w:rsidRPr="00EB22A5">
        <w:rPr>
          <w:rFonts w:ascii="Corbel" w:hAnsi="Corbel"/>
          <w:b/>
          <w:noProof/>
          <w:szCs w:val="20"/>
          <w:lang w:val="es-ES"/>
        </w:rPr>
        <w:lastRenderedPageBreak/>
        <w:t xml:space="preserve">Agregar las librerías correspondientes de google-services y </w:t>
      </w:r>
      <w:r w:rsidR="00EB22A5">
        <w:rPr>
          <w:rFonts w:ascii="Corbel" w:hAnsi="Corbel"/>
          <w:b/>
          <w:noProof/>
          <w:szCs w:val="20"/>
          <w:lang w:val="es-ES"/>
        </w:rPr>
        <w:t>firebase</w:t>
      </w:r>
      <w:r w:rsidR="007C7930" w:rsidRPr="00EB22A5">
        <w:rPr>
          <w:rFonts w:ascii="Corbel" w:hAnsi="Corbel"/>
          <w:b/>
          <w:noProof/>
          <w:szCs w:val="20"/>
          <w:lang w:val="es-ES"/>
        </w:rPr>
        <w:t xml:space="preserve"> en gladle:</w:t>
      </w:r>
    </w:p>
    <w:p w:rsidR="00EB22A5" w:rsidRPr="00EB22A5" w:rsidRDefault="00EB22A5" w:rsidP="00EB22A5">
      <w:pPr>
        <w:pStyle w:val="Prrafodelista"/>
        <w:rPr>
          <w:rFonts w:ascii="Corbel" w:hAnsi="Corbel"/>
          <w:b/>
          <w:noProof/>
          <w:szCs w:val="20"/>
          <w:lang w:val="es-ES"/>
        </w:rPr>
      </w:pPr>
    </w:p>
    <w:p w:rsidR="007C7930" w:rsidRPr="007C7930" w:rsidRDefault="00AA0486" w:rsidP="007C7930">
      <w:pPr>
        <w:rPr>
          <w:rFonts w:ascii="Corbel" w:hAnsi="Corbel"/>
          <w:noProof/>
          <w:szCs w:val="20"/>
          <w:lang w:val="es-ES"/>
        </w:rPr>
      </w:pPr>
      <w:r>
        <w:rPr>
          <w:noProof/>
          <w:lang w:val="es-GT" w:eastAsia="es-GT"/>
        </w:rPr>
        <w:drawing>
          <wp:inline distT="0" distB="0" distL="0" distR="0" wp14:anchorId="38B4B028" wp14:editId="7CD3D63E">
            <wp:extent cx="8229600" cy="47078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7D" w:rsidRDefault="00C5177D">
      <w:pPr>
        <w:rPr>
          <w:rFonts w:ascii="Corbel" w:hAnsi="Corbel"/>
          <w:noProof/>
          <w:szCs w:val="20"/>
          <w:lang w:val="es-ES"/>
        </w:rPr>
      </w:pPr>
    </w:p>
    <w:p w:rsidR="00AA0486" w:rsidRDefault="00AA0486">
      <w:pPr>
        <w:rPr>
          <w:rFonts w:ascii="Corbel" w:hAnsi="Corbel"/>
          <w:noProof/>
          <w:szCs w:val="20"/>
          <w:lang w:val="es-ES"/>
        </w:rPr>
      </w:pPr>
    </w:p>
    <w:p w:rsidR="00AA0486" w:rsidRDefault="00AA0486">
      <w:pPr>
        <w:rPr>
          <w:rFonts w:ascii="Corbel" w:hAnsi="Corbel"/>
          <w:noProof/>
          <w:szCs w:val="20"/>
          <w:lang w:val="es-ES"/>
        </w:rPr>
      </w:pPr>
      <w:r>
        <w:rPr>
          <w:noProof/>
          <w:lang w:val="es-GT" w:eastAsia="es-GT"/>
        </w:rPr>
        <w:lastRenderedPageBreak/>
        <w:drawing>
          <wp:inline distT="0" distB="0" distL="0" distR="0" wp14:anchorId="0EB103EE" wp14:editId="217E2F14">
            <wp:extent cx="8229600" cy="53613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86" w:rsidRDefault="00AA0486">
      <w:pPr>
        <w:rPr>
          <w:rFonts w:ascii="Corbel" w:hAnsi="Corbel"/>
          <w:noProof/>
          <w:szCs w:val="20"/>
          <w:lang w:val="es-ES"/>
        </w:rPr>
      </w:pPr>
    </w:p>
    <w:p w:rsidR="006240F0" w:rsidRDefault="006240F0">
      <w:pPr>
        <w:rPr>
          <w:rFonts w:ascii="Corbel" w:hAnsi="Corbel"/>
          <w:noProof/>
          <w:szCs w:val="20"/>
          <w:lang w:val="es-ES"/>
        </w:rPr>
      </w:pPr>
    </w:p>
    <w:p w:rsidR="00F84E5D" w:rsidRPr="00442EB6" w:rsidRDefault="006240F0" w:rsidP="00F84E5D">
      <w:pPr>
        <w:pStyle w:val="Prrafodelista"/>
        <w:numPr>
          <w:ilvl w:val="0"/>
          <w:numId w:val="2"/>
        </w:numPr>
        <w:rPr>
          <w:rFonts w:ascii="Corbel" w:hAnsi="Corbel"/>
          <w:b/>
          <w:noProof/>
          <w:szCs w:val="20"/>
          <w:lang w:val="es-ES"/>
        </w:rPr>
      </w:pPr>
      <w:r w:rsidRPr="00442EB6">
        <w:rPr>
          <w:rFonts w:ascii="Corbel" w:hAnsi="Corbel"/>
          <w:b/>
          <w:noProof/>
          <w:szCs w:val="20"/>
          <w:lang w:val="es-ES"/>
        </w:rPr>
        <w:lastRenderedPageBreak/>
        <w:t>Agregar los permisos y servicios necesarios a:</w:t>
      </w:r>
    </w:p>
    <w:p w:rsidR="006240F0" w:rsidRPr="009328F0" w:rsidRDefault="00F84E5D" w:rsidP="00F84E5D">
      <w:pPr>
        <w:ind w:firstLine="720"/>
        <w:rPr>
          <w:rFonts w:ascii="Corbel" w:hAnsi="Corbel"/>
          <w:b/>
          <w:noProof/>
          <w:color w:val="1CADE4" w:themeColor="accent1"/>
          <w:szCs w:val="20"/>
          <w:lang w:val="es-ES"/>
        </w:rPr>
      </w:pPr>
      <w:r w:rsidRPr="009328F0">
        <w:rPr>
          <w:rFonts w:ascii="Corbel" w:hAnsi="Corbel"/>
          <w:b/>
          <w:noProof/>
          <w:color w:val="1CADE4" w:themeColor="accent1"/>
          <w:szCs w:val="20"/>
          <w:lang w:val="es-ES"/>
        </w:rPr>
        <w:t>AndroidManifest.xml</w:t>
      </w:r>
    </w:p>
    <w:p w:rsidR="006240F0" w:rsidRDefault="006240F0">
      <w:pPr>
        <w:rPr>
          <w:rFonts w:ascii="Corbel" w:hAnsi="Corbel"/>
          <w:noProof/>
          <w:szCs w:val="20"/>
          <w:lang w:val="es-ES"/>
        </w:rPr>
      </w:pPr>
    </w:p>
    <w:p w:rsidR="00EA3103" w:rsidRPr="00EA3103" w:rsidRDefault="00EA3103" w:rsidP="00EA31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9"/>
          <w:szCs w:val="19"/>
          <w:lang w:val="es-GT" w:eastAsia="es-GT"/>
        </w:rPr>
      </w:pPr>
      <w:r>
        <w:rPr>
          <w:rFonts w:ascii="Courier New" w:eastAsia="Times New Roman" w:hAnsi="Courier New" w:cs="Courier New"/>
          <w:color w:val="000000"/>
          <w:sz w:val="19"/>
          <w:szCs w:val="19"/>
          <w:lang w:val="es-GT" w:eastAsia="es-GT"/>
        </w:rPr>
        <w:tab/>
      </w:r>
      <w:r w:rsidRPr="00EA3103">
        <w:rPr>
          <w:rFonts w:ascii="Courier New" w:eastAsia="Times New Roman" w:hAnsi="Courier New" w:cs="Courier New"/>
          <w:color w:val="000000"/>
          <w:sz w:val="19"/>
          <w:szCs w:val="19"/>
          <w:lang w:val="es-GT" w:eastAsia="es-GT"/>
        </w:rPr>
        <w:t>&lt;</w:t>
      </w:r>
      <w:r w:rsidRPr="00EA3103">
        <w:rPr>
          <w:rFonts w:ascii="Courier New" w:eastAsia="Times New Roman" w:hAnsi="Courier New" w:cs="Courier New"/>
          <w:b/>
          <w:bCs/>
          <w:color w:val="000080"/>
          <w:sz w:val="19"/>
          <w:szCs w:val="19"/>
          <w:lang w:val="es-GT" w:eastAsia="es-GT"/>
        </w:rPr>
        <w:t xml:space="preserve">uses-permission </w:t>
      </w:r>
      <w:r w:rsidRPr="00EA3103">
        <w:rPr>
          <w:rFonts w:ascii="Courier New" w:eastAsia="Times New Roman" w:hAnsi="Courier New" w:cs="Courier New"/>
          <w:b/>
          <w:bCs/>
          <w:color w:val="660E7A"/>
          <w:sz w:val="19"/>
          <w:szCs w:val="19"/>
          <w:lang w:val="es-GT" w:eastAsia="es-GT"/>
        </w:rPr>
        <w:t>android</w:t>
      </w:r>
      <w:r w:rsidRPr="00EA3103">
        <w:rPr>
          <w:rFonts w:ascii="Courier New" w:eastAsia="Times New Roman" w:hAnsi="Courier New" w:cs="Courier New"/>
          <w:b/>
          <w:bCs/>
          <w:color w:val="0000FF"/>
          <w:sz w:val="19"/>
          <w:szCs w:val="19"/>
          <w:lang w:val="es-GT" w:eastAsia="es-GT"/>
        </w:rPr>
        <w:t>:name=</w:t>
      </w:r>
      <w:r w:rsidRPr="00EA3103">
        <w:rPr>
          <w:rFonts w:ascii="Courier New" w:eastAsia="Times New Roman" w:hAnsi="Courier New" w:cs="Courier New"/>
          <w:b/>
          <w:bCs/>
          <w:color w:val="008000"/>
          <w:sz w:val="19"/>
          <w:szCs w:val="19"/>
          <w:lang w:val="es-GT" w:eastAsia="es-GT"/>
        </w:rPr>
        <w:t xml:space="preserve">"android.permission.INTERNET" </w:t>
      </w:r>
      <w:r w:rsidRPr="00EA3103">
        <w:rPr>
          <w:rFonts w:ascii="Courier New" w:eastAsia="Times New Roman" w:hAnsi="Courier New" w:cs="Courier New"/>
          <w:color w:val="000000"/>
          <w:sz w:val="19"/>
          <w:szCs w:val="19"/>
          <w:lang w:val="es-GT" w:eastAsia="es-GT"/>
        </w:rPr>
        <w:t>/&gt;</w:t>
      </w:r>
    </w:p>
    <w:p w:rsidR="00EA3103" w:rsidRDefault="00EA3103">
      <w:pPr>
        <w:rPr>
          <w:rFonts w:ascii="Corbel" w:hAnsi="Corbel"/>
          <w:noProof/>
          <w:szCs w:val="20"/>
          <w:lang w:val="es-ES"/>
        </w:rPr>
      </w:pPr>
    </w:p>
    <w:p w:rsidR="00EA3103" w:rsidRDefault="00EA3103" w:rsidP="00EA3103">
      <w:pPr>
        <w:pStyle w:val="HTMLconformatoprevio"/>
        <w:shd w:val="clear" w:color="auto" w:fill="FFFFFF"/>
        <w:ind w:left="72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&lt;</w:t>
      </w:r>
      <w:r>
        <w:rPr>
          <w:b/>
          <w:bCs/>
          <w:color w:val="000080"/>
          <w:sz w:val="19"/>
          <w:szCs w:val="19"/>
        </w:rPr>
        <w:t>service</w:t>
      </w:r>
      <w:r>
        <w:rPr>
          <w:b/>
          <w:bCs/>
          <w:color w:val="000080"/>
          <w:sz w:val="19"/>
          <w:szCs w:val="19"/>
        </w:rPr>
        <w:br/>
        <w:t xml:space="preserve">    </w:t>
      </w:r>
      <w:r>
        <w:rPr>
          <w:b/>
          <w:bCs/>
          <w:color w:val="660E7A"/>
          <w:sz w:val="19"/>
          <w:szCs w:val="19"/>
        </w:rPr>
        <w:t>android</w:t>
      </w:r>
      <w:r>
        <w:rPr>
          <w:b/>
          <w:bCs/>
          <w:color w:val="0000FF"/>
          <w:sz w:val="19"/>
          <w:szCs w:val="19"/>
        </w:rPr>
        <w:t>:name=</w:t>
      </w:r>
      <w:r>
        <w:rPr>
          <w:b/>
          <w:bCs/>
          <w:color w:val="008000"/>
          <w:sz w:val="19"/>
          <w:szCs w:val="19"/>
        </w:rPr>
        <w:t xml:space="preserve">".db.NotificationIDTokenService" </w:t>
      </w:r>
      <w:r>
        <w:rPr>
          <w:b/>
          <w:bCs/>
          <w:color w:val="660E7A"/>
          <w:sz w:val="19"/>
          <w:szCs w:val="19"/>
        </w:rPr>
        <w:t>android</w:t>
      </w:r>
      <w:r>
        <w:rPr>
          <w:b/>
          <w:bCs/>
          <w:color w:val="0000FF"/>
          <w:sz w:val="19"/>
          <w:szCs w:val="19"/>
        </w:rPr>
        <w:t>:exported=</w:t>
      </w:r>
      <w:r>
        <w:rPr>
          <w:b/>
          <w:bCs/>
          <w:color w:val="008000"/>
          <w:sz w:val="19"/>
          <w:szCs w:val="19"/>
        </w:rPr>
        <w:t>"true"</w:t>
      </w:r>
      <w:r>
        <w:rPr>
          <w:color w:val="000000"/>
          <w:sz w:val="19"/>
          <w:szCs w:val="19"/>
        </w:rPr>
        <w:t>&gt;</w:t>
      </w:r>
      <w:r>
        <w:rPr>
          <w:color w:val="000000"/>
          <w:sz w:val="19"/>
          <w:szCs w:val="19"/>
        </w:rPr>
        <w:br/>
        <w:t xml:space="preserve">    &lt;</w:t>
      </w:r>
      <w:r>
        <w:rPr>
          <w:b/>
          <w:bCs/>
          <w:color w:val="000080"/>
          <w:sz w:val="19"/>
          <w:szCs w:val="19"/>
          <w:shd w:val="clear" w:color="auto" w:fill="E4E4FF"/>
        </w:rPr>
        <w:t>intent-filter</w:t>
      </w:r>
      <w:r>
        <w:rPr>
          <w:color w:val="000000"/>
          <w:sz w:val="19"/>
          <w:szCs w:val="19"/>
        </w:rPr>
        <w:t>&gt;</w:t>
      </w:r>
      <w:r>
        <w:rPr>
          <w:color w:val="000000"/>
          <w:sz w:val="19"/>
          <w:szCs w:val="19"/>
        </w:rPr>
        <w:br/>
        <w:t xml:space="preserve">        &lt;</w:t>
      </w:r>
      <w:r>
        <w:rPr>
          <w:b/>
          <w:bCs/>
          <w:color w:val="000080"/>
          <w:sz w:val="19"/>
          <w:szCs w:val="19"/>
        </w:rPr>
        <w:t xml:space="preserve">action </w:t>
      </w:r>
      <w:r>
        <w:rPr>
          <w:b/>
          <w:bCs/>
          <w:color w:val="660E7A"/>
          <w:sz w:val="19"/>
          <w:szCs w:val="19"/>
        </w:rPr>
        <w:t>android</w:t>
      </w:r>
      <w:r>
        <w:rPr>
          <w:b/>
          <w:bCs/>
          <w:color w:val="0000FF"/>
          <w:sz w:val="19"/>
          <w:szCs w:val="19"/>
        </w:rPr>
        <w:t>:name=</w:t>
      </w:r>
      <w:r>
        <w:rPr>
          <w:b/>
          <w:bCs/>
          <w:color w:val="008000"/>
          <w:sz w:val="19"/>
          <w:szCs w:val="19"/>
        </w:rPr>
        <w:t>"com.google.firebase.INSTANCE_ID_EVENT"</w:t>
      </w:r>
      <w:r>
        <w:rPr>
          <w:color w:val="000000"/>
          <w:sz w:val="19"/>
          <w:szCs w:val="19"/>
        </w:rPr>
        <w:t>/&gt;</w:t>
      </w:r>
      <w:r>
        <w:rPr>
          <w:color w:val="000000"/>
          <w:sz w:val="19"/>
          <w:szCs w:val="19"/>
        </w:rPr>
        <w:br/>
        <w:t xml:space="preserve">    &lt;/</w:t>
      </w:r>
      <w:r>
        <w:rPr>
          <w:b/>
          <w:bCs/>
          <w:color w:val="000080"/>
          <w:sz w:val="19"/>
          <w:szCs w:val="19"/>
          <w:shd w:val="clear" w:color="auto" w:fill="E4E4FF"/>
        </w:rPr>
        <w:t>intent-filter</w:t>
      </w:r>
      <w:r>
        <w:rPr>
          <w:color w:val="000000"/>
          <w:sz w:val="19"/>
          <w:szCs w:val="19"/>
        </w:rPr>
        <w:t>&gt;</w:t>
      </w:r>
      <w:r>
        <w:rPr>
          <w:color w:val="000000"/>
          <w:sz w:val="19"/>
          <w:szCs w:val="19"/>
        </w:rPr>
        <w:br/>
        <w:t>&lt;/</w:t>
      </w:r>
      <w:r>
        <w:rPr>
          <w:b/>
          <w:bCs/>
          <w:color w:val="000080"/>
          <w:sz w:val="19"/>
          <w:szCs w:val="19"/>
        </w:rPr>
        <w:t>service</w:t>
      </w:r>
      <w:r>
        <w:rPr>
          <w:color w:val="000000"/>
          <w:sz w:val="19"/>
          <w:szCs w:val="19"/>
        </w:rPr>
        <w:t>&gt;</w:t>
      </w:r>
      <w:r>
        <w:rPr>
          <w:color w:val="000000"/>
          <w:sz w:val="19"/>
          <w:szCs w:val="19"/>
        </w:rPr>
        <w:br/>
      </w:r>
      <w:r>
        <w:rPr>
          <w:color w:val="000000"/>
          <w:sz w:val="19"/>
          <w:szCs w:val="19"/>
        </w:rPr>
        <w:br/>
        <w:t>&lt;</w:t>
      </w:r>
      <w:r>
        <w:rPr>
          <w:b/>
          <w:bCs/>
          <w:color w:val="000080"/>
          <w:sz w:val="19"/>
          <w:szCs w:val="19"/>
        </w:rPr>
        <w:t>meta-data</w:t>
      </w:r>
      <w:r>
        <w:rPr>
          <w:b/>
          <w:bCs/>
          <w:color w:val="000080"/>
          <w:sz w:val="19"/>
          <w:szCs w:val="19"/>
        </w:rPr>
        <w:br/>
        <w:t xml:space="preserve">    </w:t>
      </w:r>
      <w:r>
        <w:rPr>
          <w:b/>
          <w:bCs/>
          <w:color w:val="660E7A"/>
          <w:sz w:val="19"/>
          <w:szCs w:val="19"/>
        </w:rPr>
        <w:t>android</w:t>
      </w:r>
      <w:r>
        <w:rPr>
          <w:b/>
          <w:bCs/>
          <w:color w:val="0000FF"/>
          <w:sz w:val="19"/>
          <w:szCs w:val="19"/>
        </w:rPr>
        <w:t>:name=</w:t>
      </w:r>
      <w:r>
        <w:rPr>
          <w:b/>
          <w:bCs/>
          <w:color w:val="008000"/>
          <w:sz w:val="19"/>
          <w:szCs w:val="19"/>
        </w:rPr>
        <w:t>"com.google.android.gms.version"</w:t>
      </w:r>
      <w:r>
        <w:rPr>
          <w:b/>
          <w:bCs/>
          <w:color w:val="008000"/>
          <w:sz w:val="19"/>
          <w:szCs w:val="19"/>
        </w:rPr>
        <w:br/>
        <w:t xml:space="preserve">    </w:t>
      </w:r>
      <w:r>
        <w:rPr>
          <w:b/>
          <w:bCs/>
          <w:color w:val="660E7A"/>
          <w:sz w:val="19"/>
          <w:szCs w:val="19"/>
        </w:rPr>
        <w:t>android</w:t>
      </w:r>
      <w:r>
        <w:rPr>
          <w:b/>
          <w:bCs/>
          <w:color w:val="0000FF"/>
          <w:sz w:val="19"/>
          <w:szCs w:val="19"/>
        </w:rPr>
        <w:t>:value=</w:t>
      </w:r>
      <w:r>
        <w:rPr>
          <w:b/>
          <w:bCs/>
          <w:color w:val="008000"/>
          <w:sz w:val="19"/>
          <w:szCs w:val="19"/>
        </w:rPr>
        <w:t>"@integer/google_play_services_version"</w:t>
      </w:r>
      <w:r>
        <w:rPr>
          <w:color w:val="000000"/>
          <w:sz w:val="19"/>
          <w:szCs w:val="19"/>
        </w:rPr>
        <w:t>/&gt;</w:t>
      </w:r>
    </w:p>
    <w:p w:rsidR="00EA3103" w:rsidRDefault="00EA3103">
      <w:pPr>
        <w:rPr>
          <w:rFonts w:ascii="Corbel" w:hAnsi="Corbel"/>
          <w:noProof/>
          <w:szCs w:val="20"/>
          <w:lang w:val="es-ES"/>
        </w:rPr>
      </w:pPr>
    </w:p>
    <w:p w:rsidR="00EA3103" w:rsidRDefault="00EA3103">
      <w:pPr>
        <w:rPr>
          <w:rFonts w:ascii="Corbel" w:hAnsi="Corbel"/>
          <w:noProof/>
          <w:szCs w:val="20"/>
          <w:lang w:val="es-ES"/>
        </w:rPr>
      </w:pPr>
    </w:p>
    <w:p w:rsidR="006240F0" w:rsidRDefault="006240F0">
      <w:pPr>
        <w:rPr>
          <w:rFonts w:ascii="Corbel" w:hAnsi="Corbel"/>
          <w:noProof/>
          <w:szCs w:val="20"/>
          <w:lang w:val="es-ES"/>
        </w:rPr>
      </w:pPr>
    </w:p>
    <w:p w:rsidR="006240F0" w:rsidRDefault="006240F0">
      <w:pPr>
        <w:rPr>
          <w:rFonts w:ascii="Corbel" w:hAnsi="Corbel"/>
          <w:noProof/>
          <w:szCs w:val="20"/>
          <w:lang w:val="es-ES"/>
        </w:rPr>
      </w:pPr>
    </w:p>
    <w:p w:rsidR="006240F0" w:rsidRPr="00EA3103" w:rsidRDefault="006240F0">
      <w:pPr>
        <w:rPr>
          <w:rFonts w:ascii="Corbel" w:hAnsi="Corbel"/>
          <w:b/>
          <w:noProof/>
          <w:szCs w:val="20"/>
          <w:lang w:val="es-ES"/>
        </w:rPr>
      </w:pPr>
      <w:r w:rsidRPr="00EA3103">
        <w:rPr>
          <w:rFonts w:ascii="Corbel" w:hAnsi="Corbel"/>
          <w:b/>
          <w:noProof/>
          <w:szCs w:val="20"/>
          <w:lang w:val="es-ES"/>
        </w:rPr>
        <w:t>Las clases de conexión</w:t>
      </w:r>
      <w:r w:rsidR="00EA3103" w:rsidRPr="00EA3103">
        <w:rPr>
          <w:rFonts w:ascii="Corbel" w:hAnsi="Corbel"/>
          <w:b/>
          <w:noProof/>
          <w:szCs w:val="20"/>
          <w:lang w:val="es-ES"/>
        </w:rPr>
        <w:t xml:space="preserve"> del API REST</w:t>
      </w:r>
      <w:r w:rsidRPr="00EA3103">
        <w:rPr>
          <w:rFonts w:ascii="Corbel" w:hAnsi="Corbel"/>
          <w:b/>
          <w:noProof/>
          <w:szCs w:val="20"/>
          <w:lang w:val="es-ES"/>
        </w:rPr>
        <w:t>:</w:t>
      </w:r>
    </w:p>
    <w:p w:rsidR="00C5177D" w:rsidRDefault="00C5177D" w:rsidP="00EA3103">
      <w:pPr>
        <w:jc w:val="center"/>
        <w:rPr>
          <w:rFonts w:ascii="Corbel" w:hAnsi="Corbel"/>
          <w:noProof/>
          <w:szCs w:val="20"/>
          <w:lang w:val="es-ES"/>
        </w:rPr>
      </w:pPr>
      <w:r>
        <w:rPr>
          <w:noProof/>
          <w:lang w:val="es-GT" w:eastAsia="es-GT"/>
        </w:rPr>
        <w:drawing>
          <wp:inline distT="0" distB="0" distL="0" distR="0" wp14:anchorId="3298E3BE" wp14:editId="120F342F">
            <wp:extent cx="3055620" cy="161461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403" cy="162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7D" w:rsidRDefault="00C5177D">
      <w:pPr>
        <w:rPr>
          <w:rFonts w:ascii="Corbel" w:hAnsi="Corbel"/>
          <w:noProof/>
          <w:szCs w:val="20"/>
          <w:lang w:val="es-ES"/>
        </w:rPr>
      </w:pPr>
    </w:p>
    <w:p w:rsidR="00EA3103" w:rsidRPr="00EA3103" w:rsidRDefault="00EA3103" w:rsidP="00EA3103">
      <w:pPr>
        <w:pStyle w:val="Ttulo1"/>
        <w:jc w:val="both"/>
        <w:rPr>
          <w:rFonts w:ascii="Corbel" w:hAnsi="Corbel"/>
          <w:noProof/>
          <w:color w:val="1481AB"/>
          <w:lang w:val="es-ES"/>
        </w:rPr>
      </w:pPr>
      <w:r w:rsidRPr="00EA3103">
        <w:rPr>
          <w:rFonts w:ascii="Corbel" w:hAnsi="Corbel"/>
          <w:noProof/>
          <w:color w:val="1481AB"/>
          <w:lang w:val="es-ES"/>
        </w:rPr>
        <w:lastRenderedPageBreak/>
        <w:t>IMÁGENES DE LA APLICACIÓN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60"/>
        <w:gridCol w:w="6790"/>
      </w:tblGrid>
      <w:tr w:rsidR="00110995" w:rsidTr="00557E03">
        <w:tc>
          <w:tcPr>
            <w:tcW w:w="6160" w:type="dxa"/>
          </w:tcPr>
          <w:p w:rsidR="00557E03" w:rsidRDefault="00557E03">
            <w:pPr>
              <w:rPr>
                <w:noProof/>
                <w:lang w:val="es-ES"/>
              </w:rPr>
            </w:pPr>
          </w:p>
          <w:p w:rsidR="00557E03" w:rsidRDefault="00557E03" w:rsidP="00557E03">
            <w:pPr>
              <w:jc w:val="center"/>
              <w:rPr>
                <w:color w:val="305250" w:themeColor="accent6" w:themeShade="80"/>
                <w:sz w:val="28"/>
                <w:lang w:val="es-MX"/>
              </w:rPr>
            </w:pPr>
            <w:r>
              <w:rPr>
                <w:color w:val="305250" w:themeColor="accent6" w:themeShade="80"/>
                <w:sz w:val="28"/>
                <w:lang w:val="es-MX"/>
              </w:rPr>
              <w:t>PÁGINA PRINCIPAL</w:t>
            </w:r>
          </w:p>
          <w:p w:rsidR="00557E03" w:rsidRDefault="00557E03" w:rsidP="00557E03">
            <w:pPr>
              <w:jc w:val="center"/>
              <w:rPr>
                <w:color w:val="305250" w:themeColor="accent6" w:themeShade="80"/>
                <w:sz w:val="28"/>
                <w:lang w:val="es-MX"/>
              </w:rPr>
            </w:pPr>
          </w:p>
          <w:p w:rsidR="0095131B" w:rsidRDefault="0095131B" w:rsidP="00557E03">
            <w:pPr>
              <w:jc w:val="center"/>
              <w:rPr>
                <w:color w:val="305250" w:themeColor="accent6" w:themeShade="80"/>
                <w:sz w:val="28"/>
                <w:lang w:val="es-MX"/>
              </w:rPr>
            </w:pPr>
          </w:p>
          <w:p w:rsidR="00110995" w:rsidRDefault="0095131B" w:rsidP="00557E03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GT" w:eastAsia="es-GT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DF4E806" wp14:editId="77760E89">
                      <wp:simplePos x="0" y="0"/>
                      <wp:positionH relativeFrom="column">
                        <wp:posOffset>2572385</wp:posOffset>
                      </wp:positionH>
                      <wp:positionV relativeFrom="paragraph">
                        <wp:posOffset>902970</wp:posOffset>
                      </wp:positionV>
                      <wp:extent cx="2225040" cy="510540"/>
                      <wp:effectExtent l="190500" t="228600" r="194310" b="232410"/>
                      <wp:wrapNone/>
                      <wp:docPr id="22" name="Conector recto de flecha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25040" cy="5105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  <a:effectLst>
                                <a:glow rad="228600">
                                  <a:schemeClr val="accent3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DF334D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2" o:spid="_x0000_s1026" type="#_x0000_t32" style="position:absolute;margin-left:202.55pt;margin-top:71.1pt;width:175.2pt;height:40.2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557E03">
              <w:rPr>
                <w:noProof/>
                <w:lang w:val="es-GT" w:eastAsia="es-GT"/>
              </w:rPr>
              <w:drawing>
                <wp:inline distT="0" distB="0" distL="0" distR="0" wp14:anchorId="7C25D041" wp14:editId="51B339F5">
                  <wp:extent cx="2956560" cy="4205045"/>
                  <wp:effectExtent l="0" t="0" r="0" b="508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222" cy="421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0" w:type="dxa"/>
          </w:tcPr>
          <w:p w:rsidR="00110995" w:rsidRDefault="00110995">
            <w:pPr>
              <w:rPr>
                <w:noProof/>
                <w:lang w:val="es-ES"/>
              </w:rPr>
            </w:pPr>
          </w:p>
          <w:p w:rsidR="00557E03" w:rsidRDefault="00484546" w:rsidP="001E31A0">
            <w:pPr>
              <w:jc w:val="center"/>
              <w:rPr>
                <w:noProof/>
                <w:lang w:val="es-ES"/>
              </w:rPr>
            </w:pPr>
            <w:r>
              <w:rPr>
                <w:color w:val="305250" w:themeColor="accent6" w:themeShade="80"/>
                <w:sz w:val="28"/>
                <w:lang w:val="es-MX"/>
              </w:rPr>
              <w:t>REGISTRAR EN FIREBASE ID TELEFONO Y USUARIO DE INSTAGRAMA</w:t>
            </w:r>
          </w:p>
          <w:p w:rsidR="00557E03" w:rsidRDefault="00557E03">
            <w:pPr>
              <w:rPr>
                <w:noProof/>
                <w:lang w:val="es-ES"/>
              </w:rPr>
            </w:pPr>
          </w:p>
          <w:p w:rsidR="00557E03" w:rsidRDefault="00557E03" w:rsidP="00557E03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GT" w:eastAsia="es-GT"/>
              </w:rPr>
              <w:drawing>
                <wp:inline distT="0" distB="0" distL="0" distR="0" wp14:anchorId="268015A2" wp14:editId="513FE1AB">
                  <wp:extent cx="3032760" cy="4318016"/>
                  <wp:effectExtent l="0" t="0" r="0" b="635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61" cy="4321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3103" w:rsidRDefault="00EA3103">
      <w:pPr>
        <w:rPr>
          <w:noProof/>
          <w:lang w:val="es-ES"/>
        </w:rPr>
      </w:pPr>
    </w:p>
    <w:p w:rsidR="00F73E24" w:rsidRDefault="00F73E24">
      <w:pPr>
        <w:rPr>
          <w:noProof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07"/>
        <w:gridCol w:w="7543"/>
      </w:tblGrid>
      <w:tr w:rsidR="0088727C" w:rsidTr="008B1FEF">
        <w:tc>
          <w:tcPr>
            <w:tcW w:w="6160" w:type="dxa"/>
          </w:tcPr>
          <w:p w:rsidR="00F73E24" w:rsidRDefault="00F73E24" w:rsidP="008B1FEF">
            <w:pPr>
              <w:rPr>
                <w:noProof/>
                <w:lang w:val="es-ES"/>
              </w:rPr>
            </w:pPr>
          </w:p>
          <w:p w:rsidR="009F21C4" w:rsidRDefault="009F21C4" w:rsidP="009F21C4">
            <w:pPr>
              <w:jc w:val="center"/>
              <w:rPr>
                <w:noProof/>
                <w:lang w:val="es-ES"/>
              </w:rPr>
            </w:pPr>
            <w:r>
              <w:rPr>
                <w:color w:val="305250" w:themeColor="accent6" w:themeShade="80"/>
                <w:sz w:val="28"/>
                <w:lang w:val="es-MX"/>
              </w:rPr>
              <w:t>REGISTRAR EN FIREBASE ID TELEFONO Y USUARIO DE INSTAGRAMA</w:t>
            </w:r>
          </w:p>
          <w:p w:rsidR="00F73E24" w:rsidRDefault="00F73E24" w:rsidP="008B1FEF">
            <w:pPr>
              <w:jc w:val="center"/>
              <w:rPr>
                <w:color w:val="305250" w:themeColor="accent6" w:themeShade="80"/>
                <w:sz w:val="28"/>
                <w:lang w:val="es-MX"/>
              </w:rPr>
            </w:pPr>
          </w:p>
          <w:p w:rsidR="00F73E24" w:rsidRDefault="007E0F0C" w:rsidP="008B1FEF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GT" w:eastAsia="es-GT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B844A38" wp14:editId="2D20274D">
                      <wp:simplePos x="0" y="0"/>
                      <wp:positionH relativeFrom="column">
                        <wp:posOffset>2168525</wp:posOffset>
                      </wp:positionH>
                      <wp:positionV relativeFrom="paragraph">
                        <wp:posOffset>1263650</wp:posOffset>
                      </wp:positionV>
                      <wp:extent cx="2377440" cy="777240"/>
                      <wp:effectExtent l="190500" t="209550" r="232410" b="251460"/>
                      <wp:wrapNone/>
                      <wp:docPr id="25" name="Conector recto de flecha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77440" cy="7772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  <a:effectLst>
                                <a:glow rad="228600">
                                  <a:schemeClr val="accent3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2DB67E" id="Conector recto de flecha 25" o:spid="_x0000_s1026" type="#_x0000_t32" style="position:absolute;margin-left:170.75pt;margin-top:99.5pt;width:187.2pt;height:6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9F21C4">
              <w:rPr>
                <w:noProof/>
                <w:lang w:val="es-GT" w:eastAsia="es-GT"/>
              </w:rPr>
              <w:drawing>
                <wp:inline distT="0" distB="0" distL="0" distR="0" wp14:anchorId="51295652" wp14:editId="39E164B3">
                  <wp:extent cx="2978746" cy="4244340"/>
                  <wp:effectExtent l="0" t="0" r="0" b="381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821" cy="427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0" w:type="dxa"/>
          </w:tcPr>
          <w:p w:rsidR="00F73E24" w:rsidRDefault="00F73E24" w:rsidP="008B1FEF">
            <w:pPr>
              <w:rPr>
                <w:noProof/>
                <w:lang w:val="es-ES"/>
              </w:rPr>
            </w:pPr>
          </w:p>
          <w:p w:rsidR="00F73E24" w:rsidRDefault="00F73E24" w:rsidP="008B1FEF">
            <w:pPr>
              <w:rPr>
                <w:noProof/>
                <w:lang w:val="es-ES"/>
              </w:rPr>
            </w:pPr>
          </w:p>
          <w:p w:rsidR="00F73E24" w:rsidRPr="00A0073A" w:rsidRDefault="00A0073A" w:rsidP="008B1FEF">
            <w:pPr>
              <w:jc w:val="center"/>
              <w:rPr>
                <w:color w:val="305250" w:themeColor="accent6" w:themeShade="80"/>
                <w:sz w:val="28"/>
                <w:lang w:val="es-MX"/>
              </w:rPr>
            </w:pPr>
            <w:r w:rsidRPr="00A0073A">
              <w:rPr>
                <w:color w:val="305250" w:themeColor="accent6" w:themeShade="80"/>
                <w:sz w:val="28"/>
                <w:lang w:val="es-MX"/>
              </w:rPr>
              <w:t>BASE DE DATOS DE GOOGLE-FIREBASE EN TIEMPO REAL</w:t>
            </w:r>
          </w:p>
          <w:p w:rsidR="009F21C4" w:rsidRDefault="009F21C4" w:rsidP="008B1FEF">
            <w:pPr>
              <w:jc w:val="center"/>
              <w:rPr>
                <w:noProof/>
                <w:lang w:val="es-GT" w:eastAsia="es-GT"/>
              </w:rPr>
            </w:pPr>
          </w:p>
          <w:p w:rsidR="009F21C4" w:rsidRDefault="009F21C4" w:rsidP="008B1FEF">
            <w:pPr>
              <w:jc w:val="center"/>
              <w:rPr>
                <w:noProof/>
                <w:lang w:val="es-GT" w:eastAsia="es-GT"/>
              </w:rPr>
            </w:pPr>
          </w:p>
          <w:p w:rsidR="009F21C4" w:rsidRDefault="007E0F0C" w:rsidP="008B1FEF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GT" w:eastAsia="es-GT"/>
              </w:rPr>
              <w:drawing>
                <wp:inline distT="0" distB="0" distL="0" distR="0" wp14:anchorId="0EC7AAA2" wp14:editId="1CE9B4FD">
                  <wp:extent cx="4652708" cy="2468880"/>
                  <wp:effectExtent l="0" t="0" r="0" b="762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066" cy="247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3E24" w:rsidRDefault="00F73E24">
      <w:pPr>
        <w:rPr>
          <w:noProof/>
          <w:lang w:val="es-ES"/>
        </w:rPr>
      </w:pPr>
    </w:p>
    <w:p w:rsidR="00F73E24" w:rsidRDefault="00F73E24">
      <w:pPr>
        <w:rPr>
          <w:noProof/>
          <w:lang w:val="es-ES"/>
        </w:rPr>
      </w:pPr>
    </w:p>
    <w:p w:rsidR="00F73E24" w:rsidRDefault="00F73E24">
      <w:pPr>
        <w:rPr>
          <w:noProof/>
          <w:lang w:val="es-ES"/>
        </w:rPr>
      </w:pPr>
    </w:p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6473"/>
        <w:gridCol w:w="6477"/>
      </w:tblGrid>
      <w:tr w:rsidR="00EA3103" w:rsidTr="008B1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3" w:type="dxa"/>
          </w:tcPr>
          <w:p w:rsidR="00EA3103" w:rsidRDefault="00EA3103" w:rsidP="008B1FEF">
            <w:pPr>
              <w:pStyle w:val="Ttulo1"/>
              <w:outlineLvl w:val="0"/>
              <w:rPr>
                <w:b w:val="0"/>
                <w:color w:val="305250" w:themeColor="accent6" w:themeShade="80"/>
                <w:sz w:val="28"/>
                <w:lang w:val="es-MX"/>
              </w:rPr>
            </w:pPr>
            <w:r w:rsidRPr="00D928D7">
              <w:rPr>
                <w:b w:val="0"/>
                <w:color w:val="305250" w:themeColor="accent6" w:themeShade="80"/>
                <w:sz w:val="28"/>
                <w:lang w:val="es-MX"/>
              </w:rPr>
              <w:lastRenderedPageBreak/>
              <w:t>PÁGINA PRINCIPAL</w:t>
            </w:r>
            <w:r>
              <w:rPr>
                <w:b w:val="0"/>
                <w:color w:val="305250" w:themeColor="accent6" w:themeShade="80"/>
                <w:sz w:val="28"/>
                <w:lang w:val="es-MX"/>
              </w:rPr>
              <w:t xml:space="preserve"> FRAMENT PERFIL</w:t>
            </w:r>
          </w:p>
          <w:p w:rsidR="00EA3103" w:rsidRPr="005934BE" w:rsidRDefault="00EA3103" w:rsidP="008B1FEF">
            <w:pPr>
              <w:jc w:val="center"/>
              <w:rPr>
                <w:lang w:val="es-MX"/>
              </w:rPr>
            </w:pPr>
            <w:r w:rsidRPr="00CC45D7">
              <w:rPr>
                <w:highlight w:val="yellow"/>
                <w:lang w:val="es-MX"/>
              </w:rPr>
              <w:t>https://www.instagram.com/perritopochito/</w:t>
            </w:r>
          </w:p>
          <w:p w:rsidR="00EA3103" w:rsidRDefault="00EA3103" w:rsidP="008B1FEF">
            <w:pPr>
              <w:pStyle w:val="Ttulo1"/>
              <w:outlineLvl w:val="0"/>
              <w:rPr>
                <w:lang w:val="es-MX"/>
              </w:rPr>
            </w:pP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70224CE" wp14:editId="384ADA2A">
                      <wp:simplePos x="0" y="0"/>
                      <wp:positionH relativeFrom="column">
                        <wp:posOffset>2701925</wp:posOffset>
                      </wp:positionH>
                      <wp:positionV relativeFrom="paragraph">
                        <wp:posOffset>1612900</wp:posOffset>
                      </wp:positionV>
                      <wp:extent cx="1016000" cy="508000"/>
                      <wp:effectExtent l="247650" t="247650" r="241300" b="558800"/>
                      <wp:wrapNone/>
                      <wp:docPr id="5" name="Bocadillo: rectángulo con esquinas redondeada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0" cy="508000"/>
                              </a:xfrm>
                              <a:prstGeom prst="wedgeRoundRectCallout">
                                <a:avLst>
                                  <a:gd name="adj1" fmla="val -53268"/>
                                  <a:gd name="adj2" fmla="val 114862"/>
                                  <a:gd name="adj3" fmla="val 16667"/>
                                </a:avLst>
                              </a:prstGeom>
                              <a:effectLst>
                                <a:glow rad="228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  <a:outerShdw blurRad="57150" dist="19050" dir="5400000" algn="ctr" rotWithShape="0">
                                  <a:srgbClr val="000000">
                                    <a:alpha val="63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A3103" w:rsidRPr="001F6E0B" w:rsidRDefault="00EA3103" w:rsidP="00EA3103">
                                  <w:pPr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</w:pPr>
                                  <w:r w:rsidRPr="001F6E0B"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  <w:t>Muestra las fotos de perritopochito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0224CE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Bocadillo: rectángulo con esquinas redondeadas 3" o:spid="_x0000_s1026" type="#_x0000_t62" style="position:absolute;left:0;text-align:left;margin-left:212.75pt;margin-top:127pt;width:80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" adj="-706,35610" fillcolor="#2ab1e5 [3028]" stroked="f">
                      <v:fill color2="#1baae1 [3172]" rotate="t" colors="0 #4cb6e9;.5 #12b2ee;1 #05a1dd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EA3103" w:rsidRPr="001F6E0B" w:rsidRDefault="00EA3103" w:rsidP="00EA3103">
                            <w:pPr>
                              <w:rPr>
                                <w:b/>
                                <w:sz w:val="16"/>
                                <w:lang w:val="es-MX"/>
                              </w:rPr>
                            </w:pPr>
                            <w:r w:rsidRPr="001F6E0B">
                              <w:rPr>
                                <w:b/>
                                <w:sz w:val="16"/>
                                <w:lang w:val="es-MX"/>
                              </w:rPr>
                              <w:t>Muestra las fotos de perritopochito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w:drawing>
                <wp:inline distT="0" distB="0" distL="0" distR="0" wp14:anchorId="2AA0433E" wp14:editId="61406E06">
                  <wp:extent cx="2354580" cy="3401585"/>
                  <wp:effectExtent l="0" t="0" r="762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039" cy="341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:rsidR="00EA3103" w:rsidRDefault="00EA3103" w:rsidP="008B1FEF">
            <w:pPr>
              <w:pStyle w:val="Ttulo1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305250" w:themeColor="accent6" w:themeShade="80"/>
                <w:sz w:val="28"/>
                <w:lang w:val="es-MX"/>
              </w:rPr>
            </w:pPr>
            <w:r w:rsidRPr="00D928D7">
              <w:rPr>
                <w:b w:val="0"/>
                <w:color w:val="305250" w:themeColor="accent6" w:themeShade="80"/>
                <w:sz w:val="28"/>
                <w:lang w:val="es-MX"/>
              </w:rPr>
              <w:t>PÁGINA PRINCIPAL</w:t>
            </w:r>
            <w:r>
              <w:rPr>
                <w:b w:val="0"/>
                <w:color w:val="305250" w:themeColor="accent6" w:themeShade="80"/>
                <w:sz w:val="28"/>
                <w:lang w:val="es-MX"/>
              </w:rPr>
              <w:t xml:space="preserve"> – CONFIGURAR CUENTA</w:t>
            </w:r>
          </w:p>
          <w:p w:rsidR="00EA3103" w:rsidRPr="002F7AAD" w:rsidRDefault="00EA3103" w:rsidP="008B1FEF">
            <w:pPr>
              <w:pStyle w:val="Ttulo1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FC9C779" wp14:editId="7AF6715A">
                      <wp:simplePos x="0" y="0"/>
                      <wp:positionH relativeFrom="column">
                        <wp:posOffset>2647950</wp:posOffset>
                      </wp:positionH>
                      <wp:positionV relativeFrom="paragraph">
                        <wp:posOffset>682625</wp:posOffset>
                      </wp:positionV>
                      <wp:extent cx="1016000" cy="508000"/>
                      <wp:effectExtent l="95250" t="38100" r="50800" b="425450"/>
                      <wp:wrapNone/>
                      <wp:docPr id="15" name="Bocadillo: rectángulo con esquinas redondeada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0" cy="508000"/>
                              </a:xfrm>
                              <a:prstGeom prst="wedgeRoundRectCallout">
                                <a:avLst>
                                  <a:gd name="adj1" fmla="val -53268"/>
                                  <a:gd name="adj2" fmla="val 114862"/>
                                  <a:gd name="adj3" fmla="val 16667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1CADE4">
                                      <a:satMod val="103000"/>
                                      <a:lumMod val="102000"/>
                                      <a:tint val="94000"/>
                                    </a:srgbClr>
                                  </a:gs>
                                  <a:gs pos="50000">
                                    <a:srgbClr val="1CADE4">
                                      <a:satMod val="110000"/>
                                      <a:lumMod val="100000"/>
                                      <a:shade val="100000"/>
                                    </a:srgbClr>
                                  </a:gs>
                                  <a:gs pos="100000">
                                    <a:srgbClr val="1CADE4">
                                      <a:lumMod val="99000"/>
                                      <a:satMod val="120000"/>
                                      <a:shade val="78000"/>
                                    </a:srgbClr>
                                  </a:gs>
                                </a:gsLst>
                                <a:lin ang="5400000" scaled="0"/>
                              </a:gradFill>
                              <a:ln>
                                <a:noFill/>
                              </a:ln>
                              <a:effectLst>
                                <a:outerShdw blurRad="57150" dist="19050" dir="5400000" algn="ctr" rotWithShape="0">
                                  <a:srgbClr val="000000">
                                    <a:alpha val="63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EA3103" w:rsidRPr="003A0F8C" w:rsidRDefault="00EA3103" w:rsidP="00EA3103">
                                  <w:pP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lang w:val="es-MX"/>
                                    </w:rPr>
                                    <w:t>Ir a configurar cuenta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9C779" id="_x0000_s1027" type="#_x0000_t62" style="position:absolute;left:0;text-align:left;margin-left:208.5pt;margin-top:53.75pt;width:80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" adj="-706,35610" fillcolor="#4cb6e9" stroked="f">
                      <v:fill color2="#05a1dd" rotate="t" colors="0 #4cb6e9;.5 #12b2ee;1 #05a1dd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EA3103" w:rsidRPr="003A0F8C" w:rsidRDefault="00EA3103" w:rsidP="00EA3103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lang w:val="es-MX"/>
                              </w:rPr>
                              <w:t>Ir a configurar cuenta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w:drawing>
                <wp:inline distT="0" distB="0" distL="0" distR="0" wp14:anchorId="5B678866" wp14:editId="2DE890E4">
                  <wp:extent cx="2560320" cy="3653696"/>
                  <wp:effectExtent l="0" t="0" r="0" b="444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928" cy="366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103" w:rsidTr="008B1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3" w:type="dxa"/>
          </w:tcPr>
          <w:p w:rsidR="00EA3103" w:rsidRDefault="00EA3103" w:rsidP="008B1FEF">
            <w:pPr>
              <w:pStyle w:val="Ttulo1"/>
              <w:outlineLvl w:val="0"/>
              <w:rPr>
                <w:b w:val="0"/>
                <w:color w:val="305250" w:themeColor="accent6" w:themeShade="80"/>
                <w:sz w:val="28"/>
                <w:lang w:val="es-MX"/>
              </w:rPr>
            </w:pPr>
            <w:r w:rsidRPr="00D928D7">
              <w:rPr>
                <w:b w:val="0"/>
                <w:color w:val="305250" w:themeColor="accent6" w:themeShade="80"/>
                <w:sz w:val="28"/>
                <w:lang w:val="es-MX"/>
              </w:rPr>
              <w:lastRenderedPageBreak/>
              <w:t xml:space="preserve">PÁGINA </w:t>
            </w:r>
            <w:r>
              <w:rPr>
                <w:b w:val="0"/>
                <w:color w:val="305250" w:themeColor="accent6" w:themeShade="80"/>
                <w:sz w:val="28"/>
                <w:lang w:val="es-MX"/>
              </w:rPr>
              <w:t>CONFIGURAR CUENTA</w:t>
            </w:r>
          </w:p>
          <w:p w:rsidR="00EA3103" w:rsidRPr="004E0317" w:rsidRDefault="00EA3103" w:rsidP="008B1FEF">
            <w:pPr>
              <w:jc w:val="center"/>
              <w:rPr>
                <w:lang w:val="es-MX"/>
              </w:rPr>
            </w:pPr>
            <w:r w:rsidRPr="004E0317">
              <w:rPr>
                <w:highlight w:val="yellow"/>
                <w:lang w:val="es-MX"/>
              </w:rPr>
              <w:t>https://www.instagram.com/gatitowafle/</w:t>
            </w:r>
          </w:p>
          <w:p w:rsidR="00EA3103" w:rsidRDefault="00EA3103" w:rsidP="008B1FEF">
            <w:pPr>
              <w:pStyle w:val="Ttulo1"/>
              <w:outlineLvl w:val="0"/>
              <w:rPr>
                <w:lang w:val="es-MX"/>
              </w:rPr>
            </w:pP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E0B3A84" wp14:editId="1FD0C2EE">
                      <wp:simplePos x="0" y="0"/>
                      <wp:positionH relativeFrom="column">
                        <wp:posOffset>-612775</wp:posOffset>
                      </wp:positionH>
                      <wp:positionV relativeFrom="paragraph">
                        <wp:posOffset>1689100</wp:posOffset>
                      </wp:positionV>
                      <wp:extent cx="1028700" cy="701040"/>
                      <wp:effectExtent l="247650" t="247650" r="457200" b="251460"/>
                      <wp:wrapNone/>
                      <wp:docPr id="10" name="Bocadillo: rectángulo con esquinas redondeada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701040"/>
                              </a:xfrm>
                              <a:prstGeom prst="wedgeRoundRectCallout">
                                <a:avLst>
                                  <a:gd name="adj1" fmla="val 73362"/>
                                  <a:gd name="adj2" fmla="val 13970"/>
                                  <a:gd name="adj3" fmla="val 16667"/>
                                </a:avLst>
                              </a:prstGeom>
                              <a:effectLst>
                                <a:glow rad="228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  <a:outerShdw blurRad="57150" dist="19050" dir="5400000" algn="ctr" rotWithShape="0">
                                  <a:srgbClr val="000000">
                                    <a:alpha val="63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A3103" w:rsidRPr="001430FC" w:rsidRDefault="00EA3103" w:rsidP="00EA3103">
                                  <w:pPr>
                                    <w:jc w:val="left"/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</w:pPr>
                                  <w:r w:rsidRPr="001430FC"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  <w:t>A estos nombres de cuentas tiene permisos la aplicación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B3A84" id="_x0000_s1028" type="#_x0000_t62" style="position:absolute;left:0;text-align:left;margin-left:-48.25pt;margin-top:133pt;width:81pt;height:5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" adj="26646,13818" fillcolor="#2ab1e5 [3028]" stroked="f">
                      <v:fill color2="#1baae1 [3172]" rotate="t" colors="0 #4cb6e9;.5 #12b2ee;1 #05a1dd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EA3103" w:rsidRPr="001430FC" w:rsidRDefault="00EA3103" w:rsidP="00EA3103">
                            <w:pPr>
                              <w:jc w:val="left"/>
                              <w:rPr>
                                <w:b/>
                                <w:sz w:val="16"/>
                                <w:lang w:val="es-MX"/>
                              </w:rPr>
                            </w:pPr>
                            <w:r w:rsidRPr="001430FC">
                              <w:rPr>
                                <w:b/>
                                <w:sz w:val="16"/>
                                <w:lang w:val="es-MX"/>
                              </w:rPr>
                              <w:t>A estos nombres de cuentas tiene permisos la aplicación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6D2EA4C" wp14:editId="0473242E">
                      <wp:simplePos x="0" y="0"/>
                      <wp:positionH relativeFrom="column">
                        <wp:posOffset>2572385</wp:posOffset>
                      </wp:positionH>
                      <wp:positionV relativeFrom="paragraph">
                        <wp:posOffset>2489200</wp:posOffset>
                      </wp:positionV>
                      <wp:extent cx="2354580" cy="182880"/>
                      <wp:effectExtent l="190500" t="228600" r="255270" b="255270"/>
                      <wp:wrapNone/>
                      <wp:docPr id="18" name="Conector recto de flecha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54580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  <a:effectLst>
                                <a:glow rad="228600">
                                  <a:schemeClr val="accent3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620062" id="Conector recto de flecha 18" o:spid="_x0000_s1026" type="#_x0000_t32" style="position:absolute;margin-left:202.55pt;margin-top:196pt;width:185.4pt;height:1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w:drawing>
                <wp:inline distT="0" distB="0" distL="0" distR="0" wp14:anchorId="503F9F86" wp14:editId="33D7B4F7">
                  <wp:extent cx="3322320" cy="4754880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900" cy="475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:rsidR="00EA3103" w:rsidRPr="00D928D7" w:rsidRDefault="00EA3103" w:rsidP="008B1FEF">
            <w:pPr>
              <w:pStyle w:val="Ttulo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305250" w:themeColor="accent6" w:themeShade="80"/>
                <w:sz w:val="28"/>
                <w:lang w:val="es-MX"/>
              </w:rPr>
            </w:pPr>
            <w:r>
              <w:rPr>
                <w:b/>
                <w:color w:val="305250" w:themeColor="accent6" w:themeShade="80"/>
                <w:sz w:val="28"/>
                <w:lang w:val="es-MX"/>
              </w:rPr>
              <w:t>CAMBIO DE FOTOS EN INSTAGRAM DE GATITOWAFLE</w:t>
            </w:r>
          </w:p>
          <w:p w:rsidR="00EA3103" w:rsidRDefault="00EA3103" w:rsidP="008B1FEF">
            <w:pPr>
              <w:pStyle w:val="Ttulo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noProof/>
                <w:lang w:eastAsia="es-GT"/>
              </w:rPr>
              <w:drawing>
                <wp:inline distT="0" distB="0" distL="0" distR="0" wp14:anchorId="75464709" wp14:editId="24202646">
                  <wp:extent cx="3394327" cy="48387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530" cy="4847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103" w:rsidTr="008B1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3" w:type="dxa"/>
          </w:tcPr>
          <w:p w:rsidR="00EA3103" w:rsidRDefault="00EA3103" w:rsidP="008B1FEF">
            <w:pPr>
              <w:pStyle w:val="Ttulo1"/>
              <w:outlineLvl w:val="0"/>
              <w:rPr>
                <w:b w:val="0"/>
                <w:color w:val="305250" w:themeColor="accent6" w:themeShade="80"/>
                <w:sz w:val="28"/>
                <w:lang w:val="es-MX"/>
              </w:rPr>
            </w:pPr>
            <w:r w:rsidRPr="00D928D7">
              <w:rPr>
                <w:b w:val="0"/>
                <w:color w:val="305250" w:themeColor="accent6" w:themeShade="80"/>
                <w:sz w:val="28"/>
                <w:lang w:val="es-MX"/>
              </w:rPr>
              <w:lastRenderedPageBreak/>
              <w:t>PÁGINA PRINCIPAL</w:t>
            </w:r>
            <w:r>
              <w:rPr>
                <w:b w:val="0"/>
                <w:color w:val="305250" w:themeColor="accent6" w:themeShade="80"/>
                <w:sz w:val="28"/>
                <w:lang w:val="es-MX"/>
              </w:rPr>
              <w:t xml:space="preserve"> FRAMENT PERFIL</w:t>
            </w:r>
          </w:p>
          <w:p w:rsidR="00EA3103" w:rsidRPr="005934BE" w:rsidRDefault="00EA3103" w:rsidP="008B1FEF">
            <w:pPr>
              <w:jc w:val="center"/>
              <w:rPr>
                <w:lang w:val="es-MX"/>
              </w:rPr>
            </w:pPr>
            <w:r w:rsidRPr="00CC45D7">
              <w:rPr>
                <w:highlight w:val="yellow"/>
                <w:lang w:val="es-MX"/>
              </w:rPr>
              <w:t>https://www.instagram.com/perritopochito/</w:t>
            </w:r>
          </w:p>
          <w:p w:rsidR="00EA3103" w:rsidRDefault="00EA3103" w:rsidP="008B1FEF">
            <w:pPr>
              <w:pStyle w:val="Ttulo1"/>
              <w:outlineLvl w:val="0"/>
              <w:rPr>
                <w:lang w:val="es-MX"/>
              </w:rPr>
            </w:pP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069049B" wp14:editId="57E25220">
                      <wp:simplePos x="0" y="0"/>
                      <wp:positionH relativeFrom="column">
                        <wp:posOffset>-612775</wp:posOffset>
                      </wp:positionH>
                      <wp:positionV relativeFrom="paragraph">
                        <wp:posOffset>1689100</wp:posOffset>
                      </wp:positionV>
                      <wp:extent cx="1028700" cy="701040"/>
                      <wp:effectExtent l="247650" t="247650" r="457200" b="251460"/>
                      <wp:wrapNone/>
                      <wp:docPr id="19" name="Bocadillo: rectángulo con esquinas redondeada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701040"/>
                              </a:xfrm>
                              <a:prstGeom prst="wedgeRoundRectCallout">
                                <a:avLst>
                                  <a:gd name="adj1" fmla="val 73362"/>
                                  <a:gd name="adj2" fmla="val 13970"/>
                                  <a:gd name="adj3" fmla="val 16667"/>
                                </a:avLst>
                              </a:prstGeom>
                              <a:effectLst>
                                <a:glow rad="228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  <a:outerShdw blurRad="57150" dist="19050" dir="5400000" algn="ctr" rotWithShape="0">
                                  <a:srgbClr val="000000">
                                    <a:alpha val="63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A3103" w:rsidRPr="001430FC" w:rsidRDefault="00EA3103" w:rsidP="00EA3103">
                                  <w:pPr>
                                    <w:jc w:val="left"/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</w:pPr>
                                  <w:r w:rsidRPr="001430FC"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  <w:t>A estos nombres de cuentas tiene permisos la aplicación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69049B" id="_x0000_s1029" type="#_x0000_t62" style="position:absolute;left:0;text-align:left;margin-left:-48.25pt;margin-top:133pt;width:81pt;height:5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" adj="26646,13818" fillcolor="#2ab1e5 [3028]" stroked="f">
                      <v:fill color2="#1baae1 [3172]" rotate="t" colors="0 #4cb6e9;.5 #12b2ee;1 #05a1dd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EA3103" w:rsidRPr="001430FC" w:rsidRDefault="00EA3103" w:rsidP="00EA3103">
                            <w:pPr>
                              <w:jc w:val="left"/>
                              <w:rPr>
                                <w:b/>
                                <w:sz w:val="16"/>
                                <w:lang w:val="es-MX"/>
                              </w:rPr>
                            </w:pPr>
                            <w:r w:rsidRPr="001430FC">
                              <w:rPr>
                                <w:b/>
                                <w:sz w:val="16"/>
                                <w:lang w:val="es-MX"/>
                              </w:rPr>
                              <w:t>A estos nombres de cuentas tiene permisos la aplicación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07568B9" wp14:editId="533F53ED">
                      <wp:simplePos x="0" y="0"/>
                      <wp:positionH relativeFrom="column">
                        <wp:posOffset>2572385</wp:posOffset>
                      </wp:positionH>
                      <wp:positionV relativeFrom="paragraph">
                        <wp:posOffset>2489200</wp:posOffset>
                      </wp:positionV>
                      <wp:extent cx="2354580" cy="182880"/>
                      <wp:effectExtent l="190500" t="228600" r="255270" b="255270"/>
                      <wp:wrapNone/>
                      <wp:docPr id="20" name="Conector recto de flech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54580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  <a:effectLst>
                                <a:glow rad="228600">
                                  <a:schemeClr val="accent3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6E3F36" id="Conector recto de flecha 20" o:spid="_x0000_s1026" type="#_x0000_t32" style="position:absolute;margin-left:202.55pt;margin-top:196pt;width:185.4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w:t xml:space="preserve"> </w:t>
            </w:r>
            <w:r>
              <w:rPr>
                <w:noProof/>
                <w:lang w:eastAsia="es-GT"/>
              </w:rPr>
              <w:drawing>
                <wp:inline distT="0" distB="0" distL="0" distR="0" wp14:anchorId="3F839951" wp14:editId="369D99AF">
                  <wp:extent cx="3255591" cy="4617720"/>
                  <wp:effectExtent l="0" t="0" r="254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45" cy="462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:rsidR="00EA3103" w:rsidRPr="00D928D7" w:rsidRDefault="00EA3103" w:rsidP="008B1FEF">
            <w:pPr>
              <w:pStyle w:val="Ttulo1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05250" w:themeColor="accent6" w:themeShade="80"/>
                <w:sz w:val="28"/>
                <w:lang w:val="es-MX"/>
              </w:rPr>
            </w:pPr>
            <w:r>
              <w:rPr>
                <w:b/>
                <w:color w:val="305250" w:themeColor="accent6" w:themeShade="80"/>
                <w:sz w:val="28"/>
                <w:lang w:val="es-MX"/>
              </w:rPr>
              <w:t>CAMBIO DE FOTOS EN INSTAGRAM DE PERRITOPOCHITO</w:t>
            </w:r>
          </w:p>
          <w:p w:rsidR="00EA3103" w:rsidRDefault="00EA3103" w:rsidP="008B1FEF">
            <w:pPr>
              <w:pStyle w:val="Ttulo1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noProof/>
                <w:lang w:eastAsia="es-GT"/>
              </w:rPr>
              <w:drawing>
                <wp:inline distT="0" distB="0" distL="0" distR="0" wp14:anchorId="571D9F92" wp14:editId="267F8B71">
                  <wp:extent cx="3177540" cy="4516595"/>
                  <wp:effectExtent l="0" t="0" r="381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467" cy="452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3103" w:rsidRDefault="00EA3103">
      <w:pPr>
        <w:rPr>
          <w:noProof/>
          <w:lang w:val="es-ES"/>
        </w:rPr>
      </w:pPr>
    </w:p>
    <w:sectPr w:rsidR="00EA3103" w:rsidSect="000A5E24">
      <w:pgSz w:w="15840" w:h="1224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7443" w:rsidRDefault="00827443">
      <w:pPr>
        <w:spacing w:after="0"/>
      </w:pPr>
      <w:r>
        <w:separator/>
      </w:r>
    </w:p>
  </w:endnote>
  <w:endnote w:type="continuationSeparator" w:id="0">
    <w:p w:rsidR="00827443" w:rsidRDefault="0082744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7443" w:rsidRDefault="00827443">
      <w:pPr>
        <w:spacing w:after="0"/>
      </w:pPr>
      <w:r>
        <w:separator/>
      </w:r>
    </w:p>
  </w:footnote>
  <w:footnote w:type="continuationSeparator" w:id="0">
    <w:p w:rsidR="00827443" w:rsidRDefault="0082744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47F9E"/>
    <w:multiLevelType w:val="hybridMultilevel"/>
    <w:tmpl w:val="4FE6C4C8"/>
    <w:lvl w:ilvl="0" w:tplc="1E68046E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53"/>
    <w:rsid w:val="00016021"/>
    <w:rsid w:val="00066685"/>
    <w:rsid w:val="000666AE"/>
    <w:rsid w:val="00090D36"/>
    <w:rsid w:val="000A5E24"/>
    <w:rsid w:val="000C6967"/>
    <w:rsid w:val="000D103D"/>
    <w:rsid w:val="000D2415"/>
    <w:rsid w:val="00110995"/>
    <w:rsid w:val="001430FC"/>
    <w:rsid w:val="001E31A0"/>
    <w:rsid w:val="001F6E0B"/>
    <w:rsid w:val="00200C73"/>
    <w:rsid w:val="00220B03"/>
    <w:rsid w:val="00297C98"/>
    <w:rsid w:val="002F7AAD"/>
    <w:rsid w:val="00383A58"/>
    <w:rsid w:val="00396FB8"/>
    <w:rsid w:val="003A0F8C"/>
    <w:rsid w:val="003C1E97"/>
    <w:rsid w:val="004112B9"/>
    <w:rsid w:val="00433F45"/>
    <w:rsid w:val="00442EB6"/>
    <w:rsid w:val="00484546"/>
    <w:rsid w:val="0048753F"/>
    <w:rsid w:val="004A3B4E"/>
    <w:rsid w:val="004D2F6E"/>
    <w:rsid w:val="004E0317"/>
    <w:rsid w:val="0052624D"/>
    <w:rsid w:val="005377CD"/>
    <w:rsid w:val="005421AE"/>
    <w:rsid w:val="00552C17"/>
    <w:rsid w:val="00557E03"/>
    <w:rsid w:val="005934BE"/>
    <w:rsid w:val="005F05AD"/>
    <w:rsid w:val="00616BB1"/>
    <w:rsid w:val="006240F0"/>
    <w:rsid w:val="006638BA"/>
    <w:rsid w:val="00683134"/>
    <w:rsid w:val="006D2FDB"/>
    <w:rsid w:val="007642B6"/>
    <w:rsid w:val="007747D6"/>
    <w:rsid w:val="007C7930"/>
    <w:rsid w:val="007E0F0C"/>
    <w:rsid w:val="007F2151"/>
    <w:rsid w:val="00827443"/>
    <w:rsid w:val="00827EF3"/>
    <w:rsid w:val="0088727C"/>
    <w:rsid w:val="008F4753"/>
    <w:rsid w:val="009328F0"/>
    <w:rsid w:val="0095131B"/>
    <w:rsid w:val="0095596E"/>
    <w:rsid w:val="00962734"/>
    <w:rsid w:val="009734BD"/>
    <w:rsid w:val="009B5F3F"/>
    <w:rsid w:val="009E1C22"/>
    <w:rsid w:val="009F21C4"/>
    <w:rsid w:val="009F5F6F"/>
    <w:rsid w:val="00A0073A"/>
    <w:rsid w:val="00AA0486"/>
    <w:rsid w:val="00AC2C8A"/>
    <w:rsid w:val="00B97F9C"/>
    <w:rsid w:val="00BC396E"/>
    <w:rsid w:val="00BC74CB"/>
    <w:rsid w:val="00C50881"/>
    <w:rsid w:val="00C5177D"/>
    <w:rsid w:val="00C7012F"/>
    <w:rsid w:val="00C9318B"/>
    <w:rsid w:val="00C93C3C"/>
    <w:rsid w:val="00C9609E"/>
    <w:rsid w:val="00CC0A88"/>
    <w:rsid w:val="00CC45D7"/>
    <w:rsid w:val="00D34A6F"/>
    <w:rsid w:val="00D61A1B"/>
    <w:rsid w:val="00D734AA"/>
    <w:rsid w:val="00DA222A"/>
    <w:rsid w:val="00E53A51"/>
    <w:rsid w:val="00E635DE"/>
    <w:rsid w:val="00EA3103"/>
    <w:rsid w:val="00EB22A5"/>
    <w:rsid w:val="00EC7C67"/>
    <w:rsid w:val="00EE1E1F"/>
    <w:rsid w:val="00F077CE"/>
    <w:rsid w:val="00F1246D"/>
    <w:rsid w:val="00F26506"/>
    <w:rsid w:val="00F361F1"/>
    <w:rsid w:val="00F73E24"/>
    <w:rsid w:val="00F77A1C"/>
    <w:rsid w:val="00F84E5D"/>
    <w:rsid w:val="00FB1339"/>
    <w:rsid w:val="00FE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D2CD63DA-8013-4B17-ABA7-65FC1A94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40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40" w:after="0"/>
      <w:jc w:val="center"/>
      <w:outlineLvl w:val="1"/>
    </w:pPr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120" w:after="0"/>
      <w:jc w:val="center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80" w:after="0"/>
      <w:jc w:val="center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0"/>
    <w:qFormat/>
    <w:pPr>
      <w:spacing w:after="0"/>
      <w:contextualSpacing/>
      <w:jc w:val="center"/>
    </w:pPr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Pr>
      <w:smallCap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595959" w:themeColor="text1" w:themeTint="A6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40" w:after="240" w:line="252" w:lineRule="auto"/>
      <w:ind w:left="864" w:right="864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Pr>
      <w:i/>
      <w:iCs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100" w:beforeAutospacing="1" w:after="240"/>
      <w:ind w:left="864" w:right="864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Sinespaciado">
    <w:name w:val="No Spacing"/>
    <w:link w:val="SinespaciadoCar"/>
    <w:uiPriority w:val="1"/>
    <w:qFormat/>
    <w:pPr>
      <w:spacing w:after="0"/>
    </w:pPr>
  </w:style>
  <w:style w:type="character" w:styleId="Ttulodellibro">
    <w:name w:val="Book Title"/>
    <w:basedOn w:val="Fuentedeprrafopredeter"/>
    <w:uiPriority w:val="33"/>
    <w:qFormat/>
    <w:rPr>
      <w:b/>
      <w:bCs/>
      <w:smallCaps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404040" w:themeColor="text1" w:themeTint="BF"/>
      <w:sz w:val="20"/>
      <w:szCs w:val="20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laconcuadrcula">
    <w:name w:val="Table Grid"/>
    <w:basedOn w:val="Tablanormal"/>
    <w:uiPriority w:val="39"/>
    <w:rsid w:val="005421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normal11">
    <w:name w:val="Tabla normal 11"/>
    <w:basedOn w:val="Tablanormal"/>
    <w:uiPriority w:val="41"/>
    <w:rsid w:val="004A3B4E"/>
    <w:pPr>
      <w:spacing w:after="0" w:line="240" w:lineRule="auto"/>
      <w:jc w:val="left"/>
    </w:pPr>
    <w:rPr>
      <w:rFonts w:eastAsiaTheme="minorHAnsi"/>
      <w:sz w:val="22"/>
      <w:szCs w:val="22"/>
      <w:lang w:val="es-GT" w:eastAsia="en-US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D34A6F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A31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s-GT" w:eastAsia="es-GT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A3103"/>
    <w:rPr>
      <w:rFonts w:ascii="Courier New" w:eastAsia="Times New Roman" w:hAnsi="Courier New" w:cs="Courier New"/>
      <w:sz w:val="20"/>
      <w:szCs w:val="20"/>
      <w:lang w:val="es-GT"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8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devcenter.heroku.com/articles/getting-started-with-nodejs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firebase.google.com/support/guides/firebase-we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lvia%20Rossana\AppData\Roaming\Microsoft\Plantillas\Dise&#241;o%20de%20flujo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orbel">
      <a:maj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CACD4-C9AE-4AFF-A430-14AD177FEA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B7E9B3A-0E95-447B-82EA-956E48210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flujo.dotx</Template>
  <TotalTime>0</TotalTime>
  <Pages>12</Pages>
  <Words>621</Words>
  <Characters>3420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Silvia Rossana</dc:creator>
  <cp:keywords/>
  <cp:lastModifiedBy>Cuenta Microsoft</cp:lastModifiedBy>
  <cp:revision>2</cp:revision>
  <cp:lastPrinted>2017-02-19T21:13:00Z</cp:lastPrinted>
  <dcterms:created xsi:type="dcterms:W3CDTF">2017-03-05T18:18:00Z</dcterms:created>
  <dcterms:modified xsi:type="dcterms:W3CDTF">2017-03-05T18:18:00Z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TC037500379991</vt:lpwstr>
  </property>
</Properties>
</file>